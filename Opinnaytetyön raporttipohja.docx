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0464E" w14:textId="77777777" w:rsidR="00A322FC" w:rsidRPr="00A322FC" w:rsidRDefault="006403E7" w:rsidP="00B455F9">
      <w:pPr>
        <w:pStyle w:val="Information"/>
      </w:pPr>
      <w:r>
        <w:t>Opinnäytetyö (AMK</w:t>
      </w:r>
      <w:r w:rsidR="00191D38">
        <w:t xml:space="preserve"> / YAMK</w:t>
      </w:r>
      <w:r>
        <w:t>)</w:t>
      </w:r>
    </w:p>
    <w:sdt>
      <w:sdtPr>
        <w:tag w:val="Koulutusohjelma"/>
        <w:id w:val="67815756"/>
        <w:lock w:val="sdtLocked"/>
        <w:placeholder>
          <w:docPart w:val="AF0D35ADB2534787BEBF26D06BF3CCC4"/>
        </w:placeholder>
      </w:sdtPr>
      <w:sdtEndPr/>
      <w:sdtContent>
        <w:p w14:paraId="1C45C4B4" w14:textId="77777777" w:rsidR="0023758B" w:rsidRPr="0023758B" w:rsidRDefault="00625B95" w:rsidP="00B455F9">
          <w:pPr>
            <w:pStyle w:val="Information"/>
          </w:pPr>
          <w:r>
            <w:t>Koulutus</w:t>
          </w:r>
        </w:p>
      </w:sdtContent>
    </w:sdt>
    <w:sdt>
      <w:sdtPr>
        <w:tag w:val="Julkaisu vuosi"/>
        <w:id w:val="67815761"/>
        <w:lock w:val="sdtLocked"/>
        <w:placeholder>
          <w:docPart w:val="AF0D35ADB2534787BEBF26D06BF3CCC4"/>
        </w:placeholder>
      </w:sdtPr>
      <w:sdtEndPr/>
      <w:sdtContent>
        <w:p w14:paraId="3B97E0DE" w14:textId="77777777" w:rsidR="0023758B" w:rsidRPr="0023758B" w:rsidRDefault="005155F8" w:rsidP="00B455F9">
          <w:pPr>
            <w:pStyle w:val="Information"/>
          </w:pPr>
          <w:r>
            <w:t>Opinnäytetyön v</w:t>
          </w:r>
          <w:r w:rsidR="0065710F">
            <w:t>almistumisvuosi</w:t>
          </w:r>
        </w:p>
      </w:sdtContent>
    </w:sdt>
    <w:p w14:paraId="4C9A7652" w14:textId="77777777" w:rsidR="0023758B" w:rsidRPr="0023758B" w:rsidRDefault="0023758B" w:rsidP="0023758B"/>
    <w:p w14:paraId="5CBA012D" w14:textId="77777777" w:rsidR="0023758B" w:rsidRDefault="0023758B" w:rsidP="0023758B"/>
    <w:p w14:paraId="66CC0FEF" w14:textId="77777777" w:rsidR="00707E1C" w:rsidRPr="0023758B" w:rsidRDefault="00707E1C" w:rsidP="0023758B"/>
    <w:p w14:paraId="3D8C35F1" w14:textId="77777777" w:rsidR="0023758B" w:rsidRPr="0023758B" w:rsidRDefault="0023758B" w:rsidP="0023758B"/>
    <w:p w14:paraId="46FE2A87" w14:textId="77777777" w:rsidR="0023758B" w:rsidRPr="0023758B" w:rsidRDefault="0023758B" w:rsidP="0023758B"/>
    <w:p w14:paraId="1FB25DED" w14:textId="77777777" w:rsidR="0023758B" w:rsidRPr="0023758B" w:rsidRDefault="005A4E4E" w:rsidP="0016128E">
      <w:pPr>
        <w:pStyle w:val="Name"/>
      </w:pPr>
      <w:sdt>
        <w:sdtPr>
          <w:rPr>
            <w:lang w:val="en-US"/>
          </w:rPr>
          <w:id w:val="67815763"/>
          <w:placeholder>
            <w:docPart w:val="98F21C3E6CFC4E28AB2FAE67AA47AA0D"/>
          </w:placeholder>
        </w:sdtPr>
        <w:sdtEndPr/>
        <w:sdtContent>
          <w:r w:rsidR="00B8311A">
            <w:t>Etunimi Sukunimi</w:t>
          </w:r>
        </w:sdtContent>
      </w:sdt>
    </w:p>
    <w:p w14:paraId="18CA219F" w14:textId="77777777" w:rsidR="0023758B" w:rsidRPr="004916C2" w:rsidRDefault="004C3D52" w:rsidP="004916C2">
      <w:pPr>
        <w:pStyle w:val="TitleofThesis"/>
      </w:pPr>
      <w:r w:rsidRPr="004916C2">
        <w:t>O</w:t>
      </w:r>
      <w:r w:rsidR="00333A4E" w:rsidRPr="004916C2">
        <w:t xml:space="preserve">pinnäytetyön </w:t>
      </w:r>
      <w:r w:rsidR="003D186B" w:rsidRPr="004E4D32">
        <w:t>otsikko</w:t>
      </w:r>
      <w:r w:rsidR="00333A4E" w:rsidRPr="004E4D32">
        <w:t xml:space="preserve"> </w:t>
      </w:r>
      <w:r w:rsidR="00333A4E" w:rsidRPr="004916C2">
        <w:t>yhdelle tai useammalle riville</w:t>
      </w:r>
    </w:p>
    <w:p w14:paraId="1D78800B" w14:textId="77777777" w:rsidR="0023758B" w:rsidRPr="00533C2C" w:rsidRDefault="006A2A57" w:rsidP="00D528FB">
      <w:pPr>
        <w:pStyle w:val="Alaotsikko"/>
        <w:rPr>
          <w:rFonts w:cstheme="majorBidi"/>
          <w:caps/>
          <w:szCs w:val="28"/>
        </w:rPr>
      </w:pPr>
      <w:r w:rsidRPr="00597540">
        <w:rPr>
          <w:rFonts w:eastAsia="Calibri"/>
        </w:rPr>
        <w:t>– mahdollinen alaotsikko tähän</w:t>
      </w:r>
    </w:p>
    <w:p w14:paraId="32D4F113" w14:textId="77777777" w:rsidR="00333F15" w:rsidRPr="00333F15" w:rsidRDefault="00625B95" w:rsidP="00A90F3A">
      <w:pPr>
        <w:pStyle w:val="Alaotsikko"/>
        <w:spacing w:before="2520"/>
        <w:rPr>
          <w:caps/>
        </w:rPr>
      </w:pPr>
      <w:bookmarkStart w:id="0" w:name="_Toc237322497"/>
      <w:bookmarkStart w:id="1" w:name="_Toc237322646"/>
      <w:r w:rsidRPr="000C34F4">
        <w:rPr>
          <w:noProof/>
          <w:lang w:eastAsia="fi-FI"/>
        </w:rPr>
        <w:drawing>
          <wp:inline distT="0" distB="0" distL="0" distR="0" wp14:anchorId="46BECA6B" wp14:editId="20684277">
            <wp:extent cx="3178800" cy="1771200"/>
            <wp:effectExtent l="0" t="0" r="3175" b="635"/>
            <wp:docPr id="3" name="Picture 2" descr="Turun ammattikorkeakoulu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Turun ammattikorkeakoulun logo"/>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178800" cy="1771200"/>
                    </a:xfrm>
                    <a:prstGeom prst="rect">
                      <a:avLst/>
                    </a:prstGeom>
                    <a:noFill/>
                    <a:ln w="9525">
                      <a:noFill/>
                      <a:miter lim="800000"/>
                      <a:headEnd/>
                      <a:tailEnd/>
                    </a:ln>
                  </pic:spPr>
                </pic:pic>
              </a:graphicData>
            </a:graphic>
          </wp:inline>
        </w:drawing>
      </w:r>
      <w:r w:rsidR="00333F15">
        <w:br w:type="page"/>
      </w:r>
    </w:p>
    <w:sdt>
      <w:sdtPr>
        <w:id w:val="682875756"/>
        <w:lock w:val="sdtLocked"/>
        <w:placeholder>
          <w:docPart w:val="0FEDB3AD84FA435D914C1B7E1831A07C"/>
        </w:placeholder>
      </w:sdtPr>
      <w:sdtEndPr/>
      <w:sdtContent>
        <w:p w14:paraId="2E313FE5" w14:textId="77777777" w:rsidR="00B8311A" w:rsidRDefault="004B17E2" w:rsidP="00DB6DA4">
          <w:pPr>
            <w:pStyle w:val="Information2"/>
          </w:pPr>
          <w:r w:rsidRPr="004B17E2">
            <w:t>O</w:t>
          </w:r>
          <w:r w:rsidR="00333A4E">
            <w:t>pinnäytetyö</w:t>
          </w:r>
          <w:r w:rsidRPr="004B17E2">
            <w:t xml:space="preserve"> (AMK</w:t>
          </w:r>
          <w:r w:rsidR="0082796B">
            <w:t xml:space="preserve"> / YAMK</w:t>
          </w:r>
          <w:r w:rsidRPr="004B17E2">
            <w:t>) | T</w:t>
          </w:r>
          <w:r w:rsidR="00333A4E">
            <w:t>iivistelmä</w:t>
          </w:r>
        </w:p>
        <w:p w14:paraId="326CED70" w14:textId="77777777" w:rsidR="006D1D42" w:rsidRPr="00B8311A" w:rsidRDefault="00333A4E" w:rsidP="00DB6DA4">
          <w:pPr>
            <w:pStyle w:val="Information2"/>
          </w:pPr>
          <w:r>
            <w:t>Turun ammattikorkeakoulu</w:t>
          </w:r>
        </w:p>
      </w:sdtContent>
    </w:sdt>
    <w:sdt>
      <w:sdtPr>
        <w:id w:val="4394555"/>
        <w:lock w:val="sdtLocked"/>
        <w:placeholder>
          <w:docPart w:val="7919B9AF63564E6093FDBAEA1C706EEF"/>
        </w:placeholder>
        <w:text w:multiLine="1"/>
      </w:sdtPr>
      <w:sdtEndPr/>
      <w:sdtContent>
        <w:p w14:paraId="17DDB2D6" w14:textId="77777777" w:rsidR="004B17E2" w:rsidRPr="004B17E2" w:rsidRDefault="00625B95" w:rsidP="00DB6DA4">
          <w:pPr>
            <w:pStyle w:val="Information2"/>
          </w:pPr>
          <w:r>
            <w:t>Koulutus</w:t>
          </w:r>
        </w:p>
      </w:sdtContent>
    </w:sdt>
    <w:p w14:paraId="2F228AB8" w14:textId="77777777" w:rsidR="004B17E2" w:rsidRDefault="005A4E4E" w:rsidP="00DB6DA4">
      <w:pPr>
        <w:pStyle w:val="Information2"/>
        <w:rPr>
          <w:rFonts w:cs="Arial"/>
        </w:rPr>
      </w:pPr>
      <w:sdt>
        <w:sdtPr>
          <w:rPr>
            <w:rFonts w:cs="Arial"/>
          </w:rPr>
          <w:id w:val="682875767"/>
          <w:lock w:val="sdtLocked"/>
          <w:placeholder>
            <w:docPart w:val="0FEDB3AD84FA435D914C1B7E1831A07C"/>
          </w:placeholder>
        </w:sdtPr>
        <w:sdtEndPr/>
        <w:sdtContent>
          <w:r w:rsidR="004B17E2" w:rsidRPr="004B17E2">
            <w:t xml:space="preserve">Opinnäytetyön valmistumisajankohta | </w:t>
          </w:r>
          <w:r w:rsidR="0044002F" w:rsidRPr="0044002F">
            <w:t>xx sivua</w:t>
          </w:r>
        </w:sdtContent>
      </w:sdt>
    </w:p>
    <w:sdt>
      <w:sdtPr>
        <w:id w:val="4394573"/>
        <w:lock w:val="sdtLocked"/>
        <w:placeholder>
          <w:docPart w:val="88E2DE1C3D404E178C503CF2FE142304"/>
        </w:placeholder>
      </w:sdtPr>
      <w:sdtEndPr/>
      <w:sdtContent>
        <w:p w14:paraId="5B30798D" w14:textId="77777777" w:rsidR="004B17E2" w:rsidRPr="0060687B" w:rsidRDefault="0060687B" w:rsidP="00757CA3">
          <w:pPr>
            <w:pStyle w:val="Authors"/>
          </w:pPr>
          <w:r w:rsidRPr="00ED1B2B">
            <w:t>Tekijä(t)</w:t>
          </w:r>
        </w:p>
      </w:sdtContent>
    </w:sdt>
    <w:p w14:paraId="6DB405B7" w14:textId="77777777" w:rsidR="004B17E2" w:rsidRDefault="005A4E4E" w:rsidP="00757CA3">
      <w:pPr>
        <w:pStyle w:val="Workname"/>
      </w:pPr>
      <w:sdt>
        <w:sdtPr>
          <w:id w:val="1709828843"/>
          <w:lock w:val="sdtLocked"/>
          <w:placeholder>
            <w:docPart w:val="7E388E7C7CA8468EBA4C30D4AC08F523"/>
          </w:placeholder>
          <w:text w:multiLine="1"/>
        </w:sdtPr>
        <w:sdtEndPr/>
        <w:sdtContent>
          <w:r w:rsidR="004E4D32" w:rsidRPr="00F213A1">
            <w:t>Opinnäytetyön otsikko</w:t>
          </w:r>
        </w:sdtContent>
      </w:sdt>
    </w:p>
    <w:sdt>
      <w:sdtPr>
        <w:id w:val="-2122368518"/>
        <w:placeholder>
          <w:docPart w:val="D6F83BB834644EB39B961B741894AD73"/>
        </w:placeholder>
      </w:sdtPr>
      <w:sdtEndPr/>
      <w:sdtContent>
        <w:p w14:paraId="2E4C221C" w14:textId="77777777" w:rsidR="00625B95" w:rsidRDefault="00625B95" w:rsidP="00625B95">
          <w:pPr>
            <w:pStyle w:val="SubtitleofAbstract"/>
          </w:pPr>
          <w:r w:rsidRPr="006D1514">
            <w:t>­</w:t>
          </w:r>
          <w:r>
            <w:t xml:space="preserve"> mahdollinen alaotsikko</w:t>
          </w:r>
        </w:p>
      </w:sdtContent>
    </w:sdt>
    <w:sdt>
      <w:sdtPr>
        <w:id w:val="682875798"/>
        <w:lock w:val="sdtLocked"/>
        <w:placeholder>
          <w:docPart w:val="0FEDB3AD84FA435D914C1B7E1831A07C"/>
        </w:placeholder>
      </w:sdtPr>
      <w:sdtEndPr/>
      <w:sdtContent>
        <w:p w14:paraId="39C563EA" w14:textId="77777777" w:rsidR="00086C5C" w:rsidRDefault="00086C5C" w:rsidP="00086C5C">
          <w:pPr>
            <w:pStyle w:val="Tiivistelm"/>
          </w:pPr>
          <w:r>
            <w:t xml:space="preserve">Tiivistelmä on muusta opinnäytetyötekstistä irrotettunakin ymmärrettävä, </w:t>
          </w:r>
          <w:r w:rsidRPr="00086C5C">
            <w:rPr>
              <w:b/>
              <w:bCs/>
            </w:rPr>
            <w:t>yhden sivun</w:t>
          </w:r>
          <w:r>
            <w:t xml:space="preserve"> pituinen kuvaus opinnäytetyön sisällöstä kokonaisuudessaan, ja se kannattaa kirjoittaa vasta muun opinnäytetyötekstin valmistuttua. </w:t>
          </w:r>
        </w:p>
        <w:p w14:paraId="6496D662" w14:textId="77777777" w:rsidR="00086C5C" w:rsidRDefault="00086C5C" w:rsidP="00086C5C">
          <w:pPr>
            <w:pStyle w:val="Tiivistelm"/>
          </w:pPr>
          <w:r>
            <w:t>Jaa tiivistelmän teksti esimerkiksi kolmeen kappaleeseen, joissa kerrot, mikä oli työn tavoite ja miksi työ tehtiin, mitä menetelmiä käytettiin, mitä tuli tulokseksi ja mitä tuloksista voidaan päätellä. Ilmaise nämä opinnäytetyötekstin mukaisesti mutta ei täsmälleen kopioituina. Muokkaa tiivistelmäsivun yläosassa olevat tiedot vastaamaan opinnäytetyötäsi ja poista ohjaavat tekstinosat.</w:t>
          </w:r>
        </w:p>
        <w:p w14:paraId="09AB474B" w14:textId="77777777" w:rsidR="00086C5C" w:rsidRDefault="00086C5C" w:rsidP="00086C5C">
          <w:pPr>
            <w:pStyle w:val="Tiivistelm"/>
          </w:pPr>
          <w:r>
            <w:t xml:space="preserve">Asiat esitetään täydellisin lausein ja kappalejaolla jäsennettyinä. Verbien passiivimuotoja suositaan aktiivimuotojen sijasta. Virkkeitä ei kuitenkaan aloiteta passiiviverbillä vaan jollain muulla sanalla. Vakiintumattomia lyhenteitä, symboleita ja termejä tulisi välttää, mutta mikäli niitä käytetään, ne selitetään. Suomen Standardisoimisliitto on antanut tiivistelmän laatimista käsittelevän SFS-standardin 3855. </w:t>
          </w:r>
        </w:p>
        <w:p w14:paraId="0ADACBFC" w14:textId="77777777" w:rsidR="004B17E2" w:rsidRPr="001D4CA2" w:rsidRDefault="00086C5C" w:rsidP="00086C5C">
          <w:pPr>
            <w:pStyle w:val="Tiivistelm"/>
          </w:pPr>
          <w:r>
            <w:t>Tiivistelmä on tärkeä osa opinnäytetyötä. Hyvä tiivistelmä on yhtenäinen, johdonmukainen, itsenäinen ja suurelle yleisölle ymmärrettävä dokumentti, joka houkuttelee lukijansa varsinaisen opinnäytetyöraportin pariin.</w:t>
          </w:r>
        </w:p>
      </w:sdtContent>
    </w:sdt>
    <w:sdt>
      <w:sdtPr>
        <w:tag w:val="Asiasanat"/>
        <w:id w:val="682875815"/>
        <w:lock w:val="contentLocked"/>
        <w:placeholder>
          <w:docPart w:val="0FEDB3AD84FA435D914C1B7E1831A07C"/>
        </w:placeholder>
      </w:sdtPr>
      <w:sdtEndPr/>
      <w:sdtContent>
        <w:p w14:paraId="06D03DD2" w14:textId="77777777" w:rsidR="004B17E2" w:rsidRPr="004B17E2" w:rsidRDefault="004B17E2" w:rsidP="004503FF">
          <w:pPr>
            <w:pStyle w:val="Tiivistelm"/>
          </w:pPr>
          <w:r w:rsidRPr="006A2A57">
            <w:t>A</w:t>
          </w:r>
          <w:r w:rsidR="00333A4E">
            <w:t>siasanat</w:t>
          </w:r>
          <w:r w:rsidRPr="006A2A57">
            <w:t>:</w:t>
          </w:r>
        </w:p>
      </w:sdtContent>
    </w:sdt>
    <w:p w14:paraId="7DE04866" w14:textId="77777777" w:rsidR="00315643" w:rsidRPr="00757CA3" w:rsidRDefault="005A4E4E" w:rsidP="004503FF">
      <w:pPr>
        <w:pStyle w:val="Tiivistelm"/>
      </w:pPr>
      <w:sdt>
        <w:sdtPr>
          <w:rPr>
            <w:color w:val="000000"/>
          </w:rPr>
          <w:id w:val="682399667"/>
          <w:placeholder>
            <w:docPart w:val="3137739CD10C41828749ABB8A2049356"/>
          </w:placeholder>
          <w:text w:multiLine="1"/>
        </w:sdtPr>
        <w:sdtEndPr/>
        <w:sdtContent>
          <w:r w:rsidR="00086C5C" w:rsidRPr="00246A45">
            <w:rPr>
              <w:color w:val="000000"/>
            </w:rPr>
            <w:t>Kirjoita 3–7 opinnäytetyösi sisältöä kuvaavaa asiasanaa tähän. Käytä sopivien asiasanojen etsimiseen sivustoa http:/finto.fi/fi/. Jos sivustolta ei löydy työsi sisältöä vastaavia asiasanoja, esitä asiasanoina työsi keskeisiä termejä.</w:t>
          </w:r>
        </w:sdtContent>
      </w:sdt>
      <w:r w:rsidR="00315643">
        <w:br w:type="page"/>
      </w:r>
    </w:p>
    <w:sdt>
      <w:sdtPr>
        <w:id w:val="-130475519"/>
        <w:placeholder>
          <w:docPart w:val="F525552A1E5B4FD9AD11AAD6DB477B91"/>
        </w:placeholder>
      </w:sdtPr>
      <w:sdtEndPr/>
      <w:sdtContent>
        <w:p w14:paraId="20466A37" w14:textId="77777777" w:rsidR="006403E7" w:rsidRPr="009D05D6" w:rsidRDefault="002B1B6F" w:rsidP="00125E86">
          <w:pPr>
            <w:pStyle w:val="Information2"/>
            <w:rPr>
              <w:lang w:val="en-US"/>
            </w:rPr>
          </w:pPr>
          <w:r w:rsidRPr="009D05D6">
            <w:rPr>
              <w:lang w:val="en-US"/>
            </w:rPr>
            <w:t>B</w:t>
          </w:r>
          <w:r w:rsidR="00333A4E" w:rsidRPr="009D05D6">
            <w:rPr>
              <w:lang w:val="en-US"/>
            </w:rPr>
            <w:t>achelor’s</w:t>
          </w:r>
          <w:r w:rsidRPr="009D05D6">
            <w:rPr>
              <w:lang w:val="en-US"/>
            </w:rPr>
            <w:t xml:space="preserve"> </w:t>
          </w:r>
          <w:r w:rsidR="00E43440" w:rsidRPr="009D05D6">
            <w:rPr>
              <w:lang w:val="en-US"/>
            </w:rPr>
            <w:t>/ M</w:t>
          </w:r>
          <w:r w:rsidR="00333A4E" w:rsidRPr="009D05D6">
            <w:rPr>
              <w:lang w:val="en-US"/>
            </w:rPr>
            <w:t>aster’s</w:t>
          </w:r>
          <w:r w:rsidR="00E43440" w:rsidRPr="009D05D6">
            <w:rPr>
              <w:lang w:val="en-US"/>
            </w:rPr>
            <w:t xml:space="preserve"> T</w:t>
          </w:r>
          <w:r w:rsidR="00333A4E" w:rsidRPr="009D05D6">
            <w:rPr>
              <w:lang w:val="en-US"/>
            </w:rPr>
            <w:t xml:space="preserve">hesis </w:t>
          </w:r>
          <w:r w:rsidRPr="009D05D6">
            <w:rPr>
              <w:lang w:val="en-US"/>
            </w:rPr>
            <w:t>| A</w:t>
          </w:r>
          <w:r w:rsidR="00333A4E" w:rsidRPr="009D05D6">
            <w:rPr>
              <w:lang w:val="en-US"/>
            </w:rPr>
            <w:t>bstract</w:t>
          </w:r>
        </w:p>
        <w:p w14:paraId="48658EE1" w14:textId="77777777" w:rsidR="00125E86" w:rsidRPr="006403E7" w:rsidRDefault="006403E7" w:rsidP="00125E86">
          <w:pPr>
            <w:pStyle w:val="Information2"/>
            <w:rPr>
              <w:lang w:val="en-US"/>
            </w:rPr>
          </w:pPr>
          <w:r w:rsidRPr="006403E7">
            <w:rPr>
              <w:lang w:val="en-US"/>
            </w:rPr>
            <w:t>T</w:t>
          </w:r>
          <w:r w:rsidR="00333A4E">
            <w:rPr>
              <w:lang w:val="en-US"/>
            </w:rPr>
            <w:t>urku University of Applied Sciences</w:t>
          </w:r>
        </w:p>
      </w:sdtContent>
    </w:sdt>
    <w:p w14:paraId="7B2731D7" w14:textId="77777777" w:rsidR="00315643" w:rsidRPr="00412133" w:rsidRDefault="005A4E4E" w:rsidP="00DB6DA4">
      <w:pPr>
        <w:pStyle w:val="Information2"/>
        <w:rPr>
          <w:lang w:val="en-US"/>
        </w:rPr>
      </w:pPr>
      <w:sdt>
        <w:sdtPr>
          <w:rPr>
            <w:lang w:val="en-US"/>
          </w:rPr>
          <w:id w:val="4394551"/>
          <w:placeholder>
            <w:docPart w:val="7919B9AF63564E6093FDBAEA1C706EEF"/>
          </w:placeholder>
          <w:text w:multiLine="1"/>
        </w:sdtPr>
        <w:sdtEndPr/>
        <w:sdtContent>
          <w:r w:rsidR="006403E7" w:rsidRPr="006403E7">
            <w:rPr>
              <w:lang w:val="en-US"/>
            </w:rPr>
            <w:t>D</w:t>
          </w:r>
          <w:r w:rsidR="00530C9D">
            <w:rPr>
              <w:lang w:val="en-US"/>
            </w:rPr>
            <w:t>egree programme</w:t>
          </w:r>
        </w:sdtContent>
      </w:sdt>
    </w:p>
    <w:p w14:paraId="29AFF8B9" w14:textId="77777777" w:rsidR="00315643" w:rsidRPr="00315643" w:rsidRDefault="005A4E4E" w:rsidP="00DB6DA4">
      <w:pPr>
        <w:pStyle w:val="Information2"/>
        <w:rPr>
          <w:rFonts w:cs="Arial"/>
          <w:lang w:val="en-US"/>
        </w:rPr>
      </w:pPr>
      <w:sdt>
        <w:sdtPr>
          <w:rPr>
            <w:rFonts w:cs="Arial"/>
          </w:rPr>
          <w:id w:val="23800637"/>
          <w:placeholder>
            <w:docPart w:val="CA8D196C753C4183A8516962715E5E7D"/>
          </w:placeholder>
        </w:sdtPr>
        <w:sdtEndPr/>
        <w:sdtContent>
          <w:r w:rsidR="001C1310" w:rsidRPr="001C1310">
            <w:rPr>
              <w:rFonts w:cs="Arial"/>
              <w:lang w:val="en-US"/>
            </w:rPr>
            <w:t>C</w:t>
          </w:r>
          <w:r w:rsidR="001C1310" w:rsidRPr="001C1310">
            <w:rPr>
              <w:lang w:val="en-US"/>
            </w:rPr>
            <w:t>ompletion</w:t>
          </w:r>
          <w:r w:rsidR="0065710F">
            <w:rPr>
              <w:lang w:val="en-US"/>
            </w:rPr>
            <w:t xml:space="preserve"> year</w:t>
          </w:r>
          <w:r w:rsidR="001C1310" w:rsidRPr="001C1310">
            <w:rPr>
              <w:lang w:val="en-US"/>
            </w:rPr>
            <w:t xml:space="preserve"> of the thesis</w:t>
          </w:r>
          <w:r w:rsidR="006403E7">
            <w:rPr>
              <w:lang w:val="en-US"/>
            </w:rPr>
            <w:t xml:space="preserve"> </w:t>
          </w:r>
          <w:r w:rsidR="00315643" w:rsidRPr="00315643">
            <w:rPr>
              <w:lang w:val="en-US"/>
            </w:rPr>
            <w:t xml:space="preserve">| </w:t>
          </w:r>
          <w:r w:rsidR="00086C5C">
            <w:rPr>
              <w:lang w:val="en-US"/>
            </w:rPr>
            <w:t xml:space="preserve">Total </w:t>
          </w:r>
          <w:r w:rsidR="0044002F" w:rsidRPr="0044002F">
            <w:rPr>
              <w:lang w:val="en-US"/>
            </w:rPr>
            <w:t>number of pages</w:t>
          </w:r>
        </w:sdtContent>
      </w:sdt>
    </w:p>
    <w:sdt>
      <w:sdtPr>
        <w:id w:val="23800639"/>
        <w:placeholder>
          <w:docPart w:val="CA8D196C753C4183A8516962715E5E7D"/>
        </w:placeholder>
      </w:sdtPr>
      <w:sdtEndPr/>
      <w:sdtContent>
        <w:p w14:paraId="5EE58F2C" w14:textId="77777777" w:rsidR="00315643" w:rsidRPr="00412133" w:rsidRDefault="00315643" w:rsidP="00757CA3">
          <w:pPr>
            <w:pStyle w:val="Authors"/>
            <w:rPr>
              <w:szCs w:val="16"/>
              <w:lang w:val="en-US"/>
            </w:rPr>
          </w:pPr>
          <w:r w:rsidRPr="00360A70">
            <w:rPr>
              <w:lang w:val="en-US"/>
            </w:rPr>
            <w:t>Author(s)</w:t>
          </w:r>
        </w:p>
      </w:sdtContent>
    </w:sdt>
    <w:p w14:paraId="27B26D24" w14:textId="77777777" w:rsidR="00315643" w:rsidRDefault="005A4E4E" w:rsidP="00757CA3">
      <w:pPr>
        <w:pStyle w:val="Workname"/>
        <w:rPr>
          <w:lang w:val="en-US"/>
        </w:rPr>
      </w:pPr>
      <w:sdt>
        <w:sdtPr>
          <w:rPr>
            <w:lang w:val="en-US"/>
          </w:rPr>
          <w:id w:val="4394546"/>
          <w:placeholder>
            <w:docPart w:val="7919B9AF63564E6093FDBAEA1C706EEF"/>
          </w:placeholder>
          <w:text w:multiLine="1"/>
        </w:sdtPr>
        <w:sdtEndPr/>
        <w:sdtContent>
          <w:r w:rsidR="006403E7" w:rsidRPr="00AB5E02">
            <w:rPr>
              <w:lang w:val="en-US"/>
            </w:rPr>
            <w:t>T</w:t>
          </w:r>
          <w:r w:rsidR="00333A4E">
            <w:rPr>
              <w:lang w:val="en-US"/>
            </w:rPr>
            <w:t>itle of Thesis</w:t>
          </w:r>
        </w:sdtContent>
      </w:sdt>
    </w:p>
    <w:sdt>
      <w:sdtPr>
        <w:id w:val="573178234"/>
        <w:placeholder>
          <w:docPart w:val="16E7B8DCCA6247BB9497F0045FA976F9"/>
        </w:placeholder>
      </w:sdtPr>
      <w:sdtEndPr/>
      <w:sdtContent>
        <w:p w14:paraId="0311D5F9" w14:textId="77777777" w:rsidR="00530C9D" w:rsidRPr="00530C9D" w:rsidRDefault="00530C9D" w:rsidP="00530C9D">
          <w:pPr>
            <w:pStyle w:val="SubtitleofAbstract"/>
            <w:rPr>
              <w:lang w:val="en-US"/>
            </w:rPr>
          </w:pPr>
          <w:r w:rsidRPr="00A57E16">
            <w:rPr>
              <w:lang w:val="en-US"/>
            </w:rPr>
            <w:t>­ subtitle of the report (if used)</w:t>
          </w:r>
        </w:p>
      </w:sdtContent>
    </w:sdt>
    <w:sdt>
      <w:sdtPr>
        <w:id w:val="23800641"/>
        <w:placeholder>
          <w:docPart w:val="CA8D196C753C4183A8516962715E5E7D"/>
        </w:placeholder>
      </w:sdtPr>
      <w:sdtEndPr/>
      <w:sdtContent>
        <w:p w14:paraId="5E4A6767" w14:textId="77777777" w:rsidR="00086C5C" w:rsidRDefault="00086C5C" w:rsidP="00086C5C">
          <w:pPr>
            <w:pStyle w:val="Abstract"/>
          </w:pPr>
          <w:r>
            <w:t xml:space="preserve">The thesis abstract is understandable on its own i.e. without the rest of the thesis text. It is a </w:t>
          </w:r>
          <w:r w:rsidRPr="00086C5C">
            <w:rPr>
              <w:b/>
              <w:bCs/>
            </w:rPr>
            <w:t>one-page</w:t>
          </w:r>
          <w:r>
            <w:t xml:space="preserve"> summary that conveys the most important information about the thesis and should be written after the thesis has been completed.</w:t>
          </w:r>
        </w:p>
        <w:p w14:paraId="676DD23B" w14:textId="77777777" w:rsidR="00086C5C" w:rsidRDefault="00086C5C" w:rsidP="00086C5C">
          <w:pPr>
            <w:pStyle w:val="Abstract"/>
          </w:pPr>
          <w:r>
            <w:t>Divide the text in the abstract into, for example, three paragraphs, explaining the objective and why the work was done, what methods and materials were used (how), and the main results achieved as well as the conclusions that can be drawn from them. Express these according to the thesis text but do not copy the text exactly. Edit the information at the top of the abstract page to match your thesis and remove all the guiding text parts.</w:t>
          </w:r>
        </w:p>
        <w:p w14:paraId="7B26FCEB" w14:textId="77777777" w:rsidR="00086C5C" w:rsidRDefault="00086C5C" w:rsidP="00086C5C">
          <w:pPr>
            <w:pStyle w:val="Abstract"/>
          </w:pPr>
          <w:r>
            <w:t xml:space="preserve">The information is presented in complete sentences and structured with paragraph divisions. Passive forms of verbs are preferred </w:t>
          </w:r>
          <w:proofErr w:type="gramStart"/>
          <w:r>
            <w:t>over active</w:t>
          </w:r>
          <w:proofErr w:type="gramEnd"/>
          <w:r>
            <w:t xml:space="preserve"> forms. However, sentences are not to be started with a passive verb, but with some other word. Avoid using acronyms, abbreviations, or symbols. If these are however used, they should be explained.</w:t>
          </w:r>
        </w:p>
        <w:p w14:paraId="21C1BB42" w14:textId="77777777" w:rsidR="00315643" w:rsidRPr="00D528FB" w:rsidRDefault="00086C5C" w:rsidP="00086C5C">
          <w:pPr>
            <w:pStyle w:val="Abstract"/>
          </w:pPr>
          <w:r>
            <w:t>The abstract is an important part of the thesis. A good abstract is unified, coherent, understandable to a general audience and an independent document that can entice readers to read the thesis itself</w:t>
          </w:r>
          <w:r w:rsidR="005155F8">
            <w:t>.</w:t>
          </w:r>
        </w:p>
      </w:sdtContent>
    </w:sdt>
    <w:sdt>
      <w:sdtPr>
        <w:id w:val="23800642"/>
        <w:lock w:val="contentLocked"/>
        <w:placeholder>
          <w:docPart w:val="CA8D196C753C4183A8516962715E5E7D"/>
        </w:placeholder>
      </w:sdtPr>
      <w:sdtEndPr/>
      <w:sdtContent>
        <w:p w14:paraId="20399E6E" w14:textId="77777777" w:rsidR="00315643" w:rsidRPr="004C3D52" w:rsidRDefault="00315643" w:rsidP="00D528FB">
          <w:pPr>
            <w:pStyle w:val="Abstract"/>
          </w:pPr>
          <w:r>
            <w:t>K</w:t>
          </w:r>
          <w:r w:rsidR="003B4C4E">
            <w:t>eywords</w:t>
          </w:r>
          <w:r w:rsidRPr="006A2A57">
            <w:t>:</w:t>
          </w:r>
        </w:p>
      </w:sdtContent>
    </w:sdt>
    <w:p w14:paraId="5D7FB86D" w14:textId="77777777" w:rsidR="00834463" w:rsidRPr="004C3D52" w:rsidRDefault="005A4E4E" w:rsidP="00086C5C">
      <w:pPr>
        <w:pStyle w:val="Abstract"/>
        <w:rPr>
          <w:b/>
          <w:bCs/>
          <w:caps/>
        </w:rPr>
      </w:pPr>
      <w:sdt>
        <w:sdtPr>
          <w:id w:val="8200235"/>
          <w:placeholder>
            <w:docPart w:val="7919B9AF63564E6093FDBAEA1C706EEF"/>
          </w:placeholder>
          <w:text w:multiLine="1"/>
        </w:sdtPr>
        <w:sdtEndPr/>
        <w:sdtContent>
          <w:r w:rsidR="0036692E">
            <w:t xml:space="preserve">Insert 3–7 keywords here using the keyword practice of your field. You can use the web catalogue </w:t>
          </w:r>
          <w:proofErr w:type="gramStart"/>
          <w:r w:rsidR="0036692E">
            <w:t>in</w:t>
          </w:r>
          <w:proofErr w:type="gramEnd"/>
          <w:r w:rsidR="0036692E">
            <w:t xml:space="preserve"> http://finto.fi/en/.</w:t>
          </w:r>
        </w:sdtContent>
      </w:sdt>
      <w:r w:rsidR="00834463" w:rsidRPr="004C3D52">
        <w:br w:type="page"/>
      </w:r>
    </w:p>
    <w:p w14:paraId="07D31EF8" w14:textId="77777777" w:rsidR="00376255" w:rsidRPr="00376255" w:rsidRDefault="00674212" w:rsidP="00514AB4">
      <w:pPr>
        <w:pStyle w:val="Sisllysluettelonotsikko"/>
      </w:pPr>
      <w:r w:rsidRPr="00834463">
        <w:lastRenderedPageBreak/>
        <w:t>S</w:t>
      </w:r>
      <w:r w:rsidR="003150B3">
        <w:t>isältö</w:t>
      </w:r>
    </w:p>
    <w:p w14:paraId="104D6F45" w14:textId="72DCBC9A" w:rsidR="00761BB6" w:rsidRDefault="003150B3">
      <w:pPr>
        <w:pStyle w:val="Sisluet1"/>
        <w:rPr>
          <w:rFonts w:asciiTheme="minorHAnsi" w:eastAsiaTheme="minorEastAsia" w:hAnsiTheme="minorHAnsi" w:cstheme="minorBidi"/>
          <w:b w:val="0"/>
          <w:bCs w:val="0"/>
          <w:noProof/>
          <w:kern w:val="2"/>
          <w:szCs w:val="24"/>
          <w:lang w:val="en-FI" w:eastAsia="en-FI"/>
          <w14:ligatures w14:val="standardContextual"/>
        </w:rPr>
      </w:pPr>
      <w:r>
        <w:fldChar w:fldCharType="begin"/>
      </w:r>
      <w:r>
        <w:instrText xml:space="preserve"> TOC \o "1-3" \h \z \u </w:instrText>
      </w:r>
      <w:r>
        <w:fldChar w:fldCharType="separate"/>
      </w:r>
      <w:hyperlink w:anchor="_Toc205539828" w:history="1">
        <w:r w:rsidR="00761BB6" w:rsidRPr="00E6245C">
          <w:rPr>
            <w:rStyle w:val="Hyperlinkki"/>
            <w:noProof/>
          </w:rPr>
          <w:t>Käytetyt lyhenteet tai sanasto</w:t>
        </w:r>
        <w:r w:rsidR="00761BB6">
          <w:rPr>
            <w:noProof/>
            <w:webHidden/>
          </w:rPr>
          <w:tab/>
        </w:r>
        <w:r w:rsidR="00761BB6">
          <w:rPr>
            <w:noProof/>
            <w:webHidden/>
          </w:rPr>
          <w:fldChar w:fldCharType="begin"/>
        </w:r>
        <w:r w:rsidR="00761BB6">
          <w:rPr>
            <w:noProof/>
            <w:webHidden/>
          </w:rPr>
          <w:instrText xml:space="preserve"> PAGEREF _Toc205539828 \h </w:instrText>
        </w:r>
        <w:r w:rsidR="00761BB6">
          <w:rPr>
            <w:noProof/>
            <w:webHidden/>
          </w:rPr>
        </w:r>
        <w:r w:rsidR="00761BB6">
          <w:rPr>
            <w:noProof/>
            <w:webHidden/>
          </w:rPr>
          <w:fldChar w:fldCharType="separate"/>
        </w:r>
        <w:r w:rsidR="00761BB6">
          <w:rPr>
            <w:noProof/>
            <w:webHidden/>
          </w:rPr>
          <w:t>6</w:t>
        </w:r>
        <w:r w:rsidR="00761BB6">
          <w:rPr>
            <w:noProof/>
            <w:webHidden/>
          </w:rPr>
          <w:fldChar w:fldCharType="end"/>
        </w:r>
      </w:hyperlink>
    </w:p>
    <w:p w14:paraId="05B26EDB" w14:textId="3CBA1E1F" w:rsidR="00761BB6" w:rsidRDefault="00761BB6">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05539829" w:history="1">
        <w:r w:rsidRPr="00E6245C">
          <w:rPr>
            <w:rStyle w:val="Hyperlinkki"/>
            <w:rFonts w:asciiTheme="majorHAnsi" w:hAnsiTheme="majorHAnsi"/>
            <w:noProof/>
            <w:lang w:val="en-US"/>
          </w:rPr>
          <w:t>1</w:t>
        </w:r>
        <w:r w:rsidRPr="00E6245C">
          <w:rPr>
            <w:rStyle w:val="Hyperlinkki"/>
            <w:noProof/>
            <w:lang w:val="en-US"/>
          </w:rPr>
          <w:t xml:space="preserve"> Tiivistelmä</w:t>
        </w:r>
        <w:r>
          <w:rPr>
            <w:noProof/>
            <w:webHidden/>
          </w:rPr>
          <w:tab/>
        </w:r>
        <w:r>
          <w:rPr>
            <w:noProof/>
            <w:webHidden/>
          </w:rPr>
          <w:fldChar w:fldCharType="begin"/>
        </w:r>
        <w:r>
          <w:rPr>
            <w:noProof/>
            <w:webHidden/>
          </w:rPr>
          <w:instrText xml:space="preserve"> PAGEREF _Toc205539829 \h </w:instrText>
        </w:r>
        <w:r>
          <w:rPr>
            <w:noProof/>
            <w:webHidden/>
          </w:rPr>
        </w:r>
        <w:r>
          <w:rPr>
            <w:noProof/>
            <w:webHidden/>
          </w:rPr>
          <w:fldChar w:fldCharType="separate"/>
        </w:r>
        <w:r>
          <w:rPr>
            <w:noProof/>
            <w:webHidden/>
          </w:rPr>
          <w:t>7</w:t>
        </w:r>
        <w:r>
          <w:rPr>
            <w:noProof/>
            <w:webHidden/>
          </w:rPr>
          <w:fldChar w:fldCharType="end"/>
        </w:r>
      </w:hyperlink>
    </w:p>
    <w:p w14:paraId="2953714C" w14:textId="7F965EBF" w:rsidR="00761BB6" w:rsidRDefault="00761BB6">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05539830" w:history="1">
        <w:r w:rsidRPr="00E6245C">
          <w:rPr>
            <w:rStyle w:val="Hyperlinkki"/>
            <w:rFonts w:asciiTheme="majorHAnsi" w:hAnsiTheme="majorHAnsi"/>
            <w:noProof/>
          </w:rPr>
          <w:t>2</w:t>
        </w:r>
        <w:r w:rsidRPr="00E6245C">
          <w:rPr>
            <w:rStyle w:val="Hyperlinkki"/>
            <w:noProof/>
          </w:rPr>
          <w:t xml:space="preserve"> Johdanto</w:t>
        </w:r>
        <w:r>
          <w:rPr>
            <w:noProof/>
            <w:webHidden/>
          </w:rPr>
          <w:tab/>
        </w:r>
        <w:r>
          <w:rPr>
            <w:noProof/>
            <w:webHidden/>
          </w:rPr>
          <w:fldChar w:fldCharType="begin"/>
        </w:r>
        <w:r>
          <w:rPr>
            <w:noProof/>
            <w:webHidden/>
          </w:rPr>
          <w:instrText xml:space="preserve"> PAGEREF _Toc205539830 \h </w:instrText>
        </w:r>
        <w:r>
          <w:rPr>
            <w:noProof/>
            <w:webHidden/>
          </w:rPr>
        </w:r>
        <w:r>
          <w:rPr>
            <w:noProof/>
            <w:webHidden/>
          </w:rPr>
          <w:fldChar w:fldCharType="separate"/>
        </w:r>
        <w:r>
          <w:rPr>
            <w:noProof/>
            <w:webHidden/>
          </w:rPr>
          <w:t>8</w:t>
        </w:r>
        <w:r>
          <w:rPr>
            <w:noProof/>
            <w:webHidden/>
          </w:rPr>
          <w:fldChar w:fldCharType="end"/>
        </w:r>
      </w:hyperlink>
    </w:p>
    <w:p w14:paraId="012E2AC2" w14:textId="7818B1C5" w:rsidR="00761BB6" w:rsidRDefault="00761BB6">
      <w:pPr>
        <w:pStyle w:val="Sisluet2"/>
        <w:rPr>
          <w:rFonts w:asciiTheme="minorHAnsi" w:eastAsiaTheme="minorEastAsia" w:hAnsiTheme="minorHAnsi" w:cstheme="minorBidi"/>
          <w:noProof/>
          <w:kern w:val="2"/>
          <w:szCs w:val="24"/>
          <w:lang w:val="en-FI" w:eastAsia="en-FI"/>
          <w14:ligatures w14:val="standardContextual"/>
        </w:rPr>
      </w:pPr>
      <w:hyperlink w:anchor="_Toc205539831" w:history="1">
        <w:r w:rsidRPr="00E6245C">
          <w:rPr>
            <w:rStyle w:val="Hyperlinkki"/>
            <w:noProof/>
          </w:rPr>
          <w:t>2.1 Tausta ja motivaatio</w:t>
        </w:r>
        <w:r>
          <w:rPr>
            <w:noProof/>
            <w:webHidden/>
          </w:rPr>
          <w:tab/>
        </w:r>
        <w:r>
          <w:rPr>
            <w:noProof/>
            <w:webHidden/>
          </w:rPr>
          <w:fldChar w:fldCharType="begin"/>
        </w:r>
        <w:r>
          <w:rPr>
            <w:noProof/>
            <w:webHidden/>
          </w:rPr>
          <w:instrText xml:space="preserve"> PAGEREF _Toc205539831 \h </w:instrText>
        </w:r>
        <w:r>
          <w:rPr>
            <w:noProof/>
            <w:webHidden/>
          </w:rPr>
        </w:r>
        <w:r>
          <w:rPr>
            <w:noProof/>
            <w:webHidden/>
          </w:rPr>
          <w:fldChar w:fldCharType="separate"/>
        </w:r>
        <w:r>
          <w:rPr>
            <w:noProof/>
            <w:webHidden/>
          </w:rPr>
          <w:t>8</w:t>
        </w:r>
        <w:r>
          <w:rPr>
            <w:noProof/>
            <w:webHidden/>
          </w:rPr>
          <w:fldChar w:fldCharType="end"/>
        </w:r>
      </w:hyperlink>
    </w:p>
    <w:p w14:paraId="632B0627" w14:textId="5EC3BD61" w:rsidR="00761BB6" w:rsidRDefault="00761BB6">
      <w:pPr>
        <w:pStyle w:val="Sisluet2"/>
        <w:rPr>
          <w:rFonts w:asciiTheme="minorHAnsi" w:eastAsiaTheme="minorEastAsia" w:hAnsiTheme="minorHAnsi" w:cstheme="minorBidi"/>
          <w:noProof/>
          <w:kern w:val="2"/>
          <w:szCs w:val="24"/>
          <w:lang w:val="en-FI" w:eastAsia="en-FI"/>
          <w14:ligatures w14:val="standardContextual"/>
        </w:rPr>
      </w:pPr>
      <w:hyperlink w:anchor="_Toc205539832" w:history="1">
        <w:r w:rsidRPr="00E6245C">
          <w:rPr>
            <w:rStyle w:val="Hyperlinkki"/>
            <w:noProof/>
          </w:rPr>
          <w:t>2.2 Tavoitteet, rajaukset ja tutkimuskysymykset</w:t>
        </w:r>
        <w:r>
          <w:rPr>
            <w:noProof/>
            <w:webHidden/>
          </w:rPr>
          <w:tab/>
        </w:r>
        <w:r>
          <w:rPr>
            <w:noProof/>
            <w:webHidden/>
          </w:rPr>
          <w:fldChar w:fldCharType="begin"/>
        </w:r>
        <w:r>
          <w:rPr>
            <w:noProof/>
            <w:webHidden/>
          </w:rPr>
          <w:instrText xml:space="preserve"> PAGEREF _Toc205539832 \h </w:instrText>
        </w:r>
        <w:r>
          <w:rPr>
            <w:noProof/>
            <w:webHidden/>
          </w:rPr>
        </w:r>
        <w:r>
          <w:rPr>
            <w:noProof/>
            <w:webHidden/>
          </w:rPr>
          <w:fldChar w:fldCharType="separate"/>
        </w:r>
        <w:r>
          <w:rPr>
            <w:noProof/>
            <w:webHidden/>
          </w:rPr>
          <w:t>8</w:t>
        </w:r>
        <w:r>
          <w:rPr>
            <w:noProof/>
            <w:webHidden/>
          </w:rPr>
          <w:fldChar w:fldCharType="end"/>
        </w:r>
      </w:hyperlink>
    </w:p>
    <w:p w14:paraId="0497F06C" w14:textId="720CCB83" w:rsidR="00761BB6" w:rsidRDefault="00761BB6">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05539833" w:history="1">
        <w:r w:rsidRPr="00E6245C">
          <w:rPr>
            <w:rStyle w:val="Hyperlinkki"/>
            <w:rFonts w:asciiTheme="majorHAnsi" w:hAnsiTheme="majorHAnsi"/>
            <w:noProof/>
          </w:rPr>
          <w:t>3</w:t>
        </w:r>
        <w:r w:rsidRPr="00E6245C">
          <w:rPr>
            <w:rStyle w:val="Hyperlinkki"/>
            <w:noProof/>
          </w:rPr>
          <w:t xml:space="preserve"> Teoreettinen viitekehys</w:t>
        </w:r>
        <w:r>
          <w:rPr>
            <w:noProof/>
            <w:webHidden/>
          </w:rPr>
          <w:tab/>
        </w:r>
        <w:r>
          <w:rPr>
            <w:noProof/>
            <w:webHidden/>
          </w:rPr>
          <w:fldChar w:fldCharType="begin"/>
        </w:r>
        <w:r>
          <w:rPr>
            <w:noProof/>
            <w:webHidden/>
          </w:rPr>
          <w:instrText xml:space="preserve"> PAGEREF _Toc205539833 \h </w:instrText>
        </w:r>
        <w:r>
          <w:rPr>
            <w:noProof/>
            <w:webHidden/>
          </w:rPr>
        </w:r>
        <w:r>
          <w:rPr>
            <w:noProof/>
            <w:webHidden/>
          </w:rPr>
          <w:fldChar w:fldCharType="separate"/>
        </w:r>
        <w:r>
          <w:rPr>
            <w:noProof/>
            <w:webHidden/>
          </w:rPr>
          <w:t>9</w:t>
        </w:r>
        <w:r>
          <w:rPr>
            <w:noProof/>
            <w:webHidden/>
          </w:rPr>
          <w:fldChar w:fldCharType="end"/>
        </w:r>
      </w:hyperlink>
    </w:p>
    <w:p w14:paraId="53EF0D8A" w14:textId="3FB98A39" w:rsidR="00761BB6" w:rsidRDefault="00761BB6">
      <w:pPr>
        <w:pStyle w:val="Sisluet2"/>
        <w:rPr>
          <w:rFonts w:asciiTheme="minorHAnsi" w:eastAsiaTheme="minorEastAsia" w:hAnsiTheme="minorHAnsi" w:cstheme="minorBidi"/>
          <w:noProof/>
          <w:kern w:val="2"/>
          <w:szCs w:val="24"/>
          <w:lang w:val="en-FI" w:eastAsia="en-FI"/>
          <w14:ligatures w14:val="standardContextual"/>
        </w:rPr>
      </w:pPr>
      <w:hyperlink w:anchor="_Toc205539834" w:history="1">
        <w:r w:rsidRPr="00E6245C">
          <w:rPr>
            <w:rStyle w:val="Hyperlinkki"/>
            <w:noProof/>
          </w:rPr>
          <w:t>3.1 Digitalisaatio urheilussa Tulosanalytiikka suunnistuksessa</w:t>
        </w:r>
        <w:r>
          <w:rPr>
            <w:noProof/>
            <w:webHidden/>
          </w:rPr>
          <w:tab/>
        </w:r>
        <w:r>
          <w:rPr>
            <w:noProof/>
            <w:webHidden/>
          </w:rPr>
          <w:fldChar w:fldCharType="begin"/>
        </w:r>
        <w:r>
          <w:rPr>
            <w:noProof/>
            <w:webHidden/>
          </w:rPr>
          <w:instrText xml:space="preserve"> PAGEREF _Toc205539834 \h </w:instrText>
        </w:r>
        <w:r>
          <w:rPr>
            <w:noProof/>
            <w:webHidden/>
          </w:rPr>
        </w:r>
        <w:r>
          <w:rPr>
            <w:noProof/>
            <w:webHidden/>
          </w:rPr>
          <w:fldChar w:fldCharType="separate"/>
        </w:r>
        <w:r>
          <w:rPr>
            <w:noProof/>
            <w:webHidden/>
          </w:rPr>
          <w:t>9</w:t>
        </w:r>
        <w:r>
          <w:rPr>
            <w:noProof/>
            <w:webHidden/>
          </w:rPr>
          <w:fldChar w:fldCharType="end"/>
        </w:r>
      </w:hyperlink>
    </w:p>
    <w:p w14:paraId="14E74AB7" w14:textId="1626935D" w:rsidR="00761BB6" w:rsidRDefault="00761BB6">
      <w:pPr>
        <w:pStyle w:val="Sisluet2"/>
        <w:rPr>
          <w:rFonts w:asciiTheme="minorHAnsi" w:eastAsiaTheme="minorEastAsia" w:hAnsiTheme="minorHAnsi" w:cstheme="minorBidi"/>
          <w:noProof/>
          <w:kern w:val="2"/>
          <w:szCs w:val="24"/>
          <w:lang w:val="en-FI" w:eastAsia="en-FI"/>
          <w14:ligatures w14:val="standardContextual"/>
        </w:rPr>
      </w:pPr>
      <w:hyperlink w:anchor="_Toc205539835" w:history="1">
        <w:r w:rsidRPr="00E6245C">
          <w:rPr>
            <w:rStyle w:val="Hyperlinkki"/>
            <w:noProof/>
          </w:rPr>
          <w:t>3.2 Tietosuoja ja GDPR</w:t>
        </w:r>
        <w:r>
          <w:rPr>
            <w:noProof/>
            <w:webHidden/>
          </w:rPr>
          <w:tab/>
        </w:r>
        <w:r>
          <w:rPr>
            <w:noProof/>
            <w:webHidden/>
          </w:rPr>
          <w:fldChar w:fldCharType="begin"/>
        </w:r>
        <w:r>
          <w:rPr>
            <w:noProof/>
            <w:webHidden/>
          </w:rPr>
          <w:instrText xml:space="preserve"> PAGEREF _Toc205539835 \h </w:instrText>
        </w:r>
        <w:r>
          <w:rPr>
            <w:noProof/>
            <w:webHidden/>
          </w:rPr>
        </w:r>
        <w:r>
          <w:rPr>
            <w:noProof/>
            <w:webHidden/>
          </w:rPr>
          <w:fldChar w:fldCharType="separate"/>
        </w:r>
        <w:r>
          <w:rPr>
            <w:noProof/>
            <w:webHidden/>
          </w:rPr>
          <w:t>9</w:t>
        </w:r>
        <w:r>
          <w:rPr>
            <w:noProof/>
            <w:webHidden/>
          </w:rPr>
          <w:fldChar w:fldCharType="end"/>
        </w:r>
      </w:hyperlink>
    </w:p>
    <w:p w14:paraId="082A1152" w14:textId="774D1566" w:rsidR="00761BB6" w:rsidRDefault="00761BB6">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05539836" w:history="1">
        <w:r w:rsidRPr="00E6245C">
          <w:rPr>
            <w:rStyle w:val="Hyperlinkki"/>
            <w:rFonts w:asciiTheme="majorHAnsi" w:hAnsiTheme="majorHAnsi"/>
            <w:noProof/>
          </w:rPr>
          <w:t>4</w:t>
        </w:r>
        <w:r w:rsidRPr="00E6245C">
          <w:rPr>
            <w:rStyle w:val="Hyperlinkki"/>
            <w:noProof/>
          </w:rPr>
          <w:t xml:space="preserve"> Kehitysmenetelmät ja teknologiat</w:t>
        </w:r>
        <w:r>
          <w:rPr>
            <w:noProof/>
            <w:webHidden/>
          </w:rPr>
          <w:tab/>
        </w:r>
        <w:r>
          <w:rPr>
            <w:noProof/>
            <w:webHidden/>
          </w:rPr>
          <w:fldChar w:fldCharType="begin"/>
        </w:r>
        <w:r>
          <w:rPr>
            <w:noProof/>
            <w:webHidden/>
          </w:rPr>
          <w:instrText xml:space="preserve"> PAGEREF _Toc205539836 \h </w:instrText>
        </w:r>
        <w:r>
          <w:rPr>
            <w:noProof/>
            <w:webHidden/>
          </w:rPr>
        </w:r>
        <w:r>
          <w:rPr>
            <w:noProof/>
            <w:webHidden/>
          </w:rPr>
          <w:fldChar w:fldCharType="separate"/>
        </w:r>
        <w:r>
          <w:rPr>
            <w:noProof/>
            <w:webHidden/>
          </w:rPr>
          <w:t>10</w:t>
        </w:r>
        <w:r>
          <w:rPr>
            <w:noProof/>
            <w:webHidden/>
          </w:rPr>
          <w:fldChar w:fldCharType="end"/>
        </w:r>
      </w:hyperlink>
    </w:p>
    <w:p w14:paraId="50E72B2A" w14:textId="67B526A6" w:rsidR="00761BB6" w:rsidRDefault="00761BB6">
      <w:pPr>
        <w:pStyle w:val="Sisluet2"/>
        <w:rPr>
          <w:rFonts w:asciiTheme="minorHAnsi" w:eastAsiaTheme="minorEastAsia" w:hAnsiTheme="minorHAnsi" w:cstheme="minorBidi"/>
          <w:noProof/>
          <w:kern w:val="2"/>
          <w:szCs w:val="24"/>
          <w:lang w:val="en-FI" w:eastAsia="en-FI"/>
          <w14:ligatures w14:val="standardContextual"/>
        </w:rPr>
      </w:pPr>
      <w:hyperlink w:anchor="_Toc205539837" w:history="1">
        <w:r w:rsidRPr="00E6245C">
          <w:rPr>
            <w:rStyle w:val="Hyperlinkki"/>
            <w:noProof/>
          </w:rPr>
          <w:t>4.1 Ketterät menetelmät</w:t>
        </w:r>
        <w:r>
          <w:rPr>
            <w:noProof/>
            <w:webHidden/>
          </w:rPr>
          <w:tab/>
        </w:r>
        <w:r>
          <w:rPr>
            <w:noProof/>
            <w:webHidden/>
          </w:rPr>
          <w:fldChar w:fldCharType="begin"/>
        </w:r>
        <w:r>
          <w:rPr>
            <w:noProof/>
            <w:webHidden/>
          </w:rPr>
          <w:instrText xml:space="preserve"> PAGEREF _Toc205539837 \h </w:instrText>
        </w:r>
        <w:r>
          <w:rPr>
            <w:noProof/>
            <w:webHidden/>
          </w:rPr>
        </w:r>
        <w:r>
          <w:rPr>
            <w:noProof/>
            <w:webHidden/>
          </w:rPr>
          <w:fldChar w:fldCharType="separate"/>
        </w:r>
        <w:r>
          <w:rPr>
            <w:noProof/>
            <w:webHidden/>
          </w:rPr>
          <w:t>10</w:t>
        </w:r>
        <w:r>
          <w:rPr>
            <w:noProof/>
            <w:webHidden/>
          </w:rPr>
          <w:fldChar w:fldCharType="end"/>
        </w:r>
      </w:hyperlink>
    </w:p>
    <w:p w14:paraId="4F6FC2D3" w14:textId="1B5D238C" w:rsidR="00761BB6" w:rsidRDefault="00761BB6">
      <w:pPr>
        <w:pStyle w:val="Sisluet2"/>
        <w:rPr>
          <w:rFonts w:asciiTheme="minorHAnsi" w:eastAsiaTheme="minorEastAsia" w:hAnsiTheme="minorHAnsi" w:cstheme="minorBidi"/>
          <w:noProof/>
          <w:kern w:val="2"/>
          <w:szCs w:val="24"/>
          <w:lang w:val="en-FI" w:eastAsia="en-FI"/>
          <w14:ligatures w14:val="standardContextual"/>
        </w:rPr>
      </w:pPr>
      <w:hyperlink w:anchor="_Toc205539838" w:history="1">
        <w:r w:rsidRPr="00E6245C">
          <w:rPr>
            <w:rStyle w:val="Hyperlinkki"/>
            <w:noProof/>
          </w:rPr>
          <w:t>4.2 Käytetyt teknologiat ja tiedostomuodot</w:t>
        </w:r>
        <w:r>
          <w:rPr>
            <w:noProof/>
            <w:webHidden/>
          </w:rPr>
          <w:tab/>
        </w:r>
        <w:r>
          <w:rPr>
            <w:noProof/>
            <w:webHidden/>
          </w:rPr>
          <w:fldChar w:fldCharType="begin"/>
        </w:r>
        <w:r>
          <w:rPr>
            <w:noProof/>
            <w:webHidden/>
          </w:rPr>
          <w:instrText xml:space="preserve"> PAGEREF _Toc205539838 \h </w:instrText>
        </w:r>
        <w:r>
          <w:rPr>
            <w:noProof/>
            <w:webHidden/>
          </w:rPr>
        </w:r>
        <w:r>
          <w:rPr>
            <w:noProof/>
            <w:webHidden/>
          </w:rPr>
          <w:fldChar w:fldCharType="separate"/>
        </w:r>
        <w:r>
          <w:rPr>
            <w:noProof/>
            <w:webHidden/>
          </w:rPr>
          <w:t>10</w:t>
        </w:r>
        <w:r>
          <w:rPr>
            <w:noProof/>
            <w:webHidden/>
          </w:rPr>
          <w:fldChar w:fldCharType="end"/>
        </w:r>
      </w:hyperlink>
    </w:p>
    <w:p w14:paraId="0D91E6F5" w14:textId="5526A320" w:rsidR="00761BB6" w:rsidRDefault="00761BB6">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05539839" w:history="1">
        <w:r w:rsidRPr="00E6245C">
          <w:rPr>
            <w:rStyle w:val="Hyperlinkki"/>
            <w:rFonts w:asciiTheme="majorHAnsi" w:hAnsiTheme="majorHAnsi"/>
            <w:noProof/>
          </w:rPr>
          <w:t>5</w:t>
        </w:r>
        <w:r w:rsidRPr="00E6245C">
          <w:rPr>
            <w:rStyle w:val="Hyperlinkki"/>
            <w:noProof/>
          </w:rPr>
          <w:t xml:space="preserve"> Sovelluksen suunnittelu ja toteutus</w:t>
        </w:r>
        <w:r>
          <w:rPr>
            <w:noProof/>
            <w:webHidden/>
          </w:rPr>
          <w:tab/>
        </w:r>
        <w:r>
          <w:rPr>
            <w:noProof/>
            <w:webHidden/>
          </w:rPr>
          <w:fldChar w:fldCharType="begin"/>
        </w:r>
        <w:r>
          <w:rPr>
            <w:noProof/>
            <w:webHidden/>
          </w:rPr>
          <w:instrText xml:space="preserve"> PAGEREF _Toc205539839 \h </w:instrText>
        </w:r>
        <w:r>
          <w:rPr>
            <w:noProof/>
            <w:webHidden/>
          </w:rPr>
        </w:r>
        <w:r>
          <w:rPr>
            <w:noProof/>
            <w:webHidden/>
          </w:rPr>
          <w:fldChar w:fldCharType="separate"/>
        </w:r>
        <w:r>
          <w:rPr>
            <w:noProof/>
            <w:webHidden/>
          </w:rPr>
          <w:t>11</w:t>
        </w:r>
        <w:r>
          <w:rPr>
            <w:noProof/>
            <w:webHidden/>
          </w:rPr>
          <w:fldChar w:fldCharType="end"/>
        </w:r>
      </w:hyperlink>
    </w:p>
    <w:p w14:paraId="3155F15D" w14:textId="0E39ACD4" w:rsidR="00761BB6" w:rsidRDefault="00761BB6">
      <w:pPr>
        <w:pStyle w:val="Sisluet2"/>
        <w:rPr>
          <w:rFonts w:asciiTheme="minorHAnsi" w:eastAsiaTheme="minorEastAsia" w:hAnsiTheme="minorHAnsi" w:cstheme="minorBidi"/>
          <w:noProof/>
          <w:kern w:val="2"/>
          <w:szCs w:val="24"/>
          <w:lang w:val="en-FI" w:eastAsia="en-FI"/>
          <w14:ligatures w14:val="standardContextual"/>
        </w:rPr>
      </w:pPr>
      <w:hyperlink w:anchor="_Toc205539840" w:history="1">
        <w:r w:rsidRPr="00E6245C">
          <w:rPr>
            <w:rStyle w:val="Hyperlinkki"/>
            <w:noProof/>
          </w:rPr>
          <w:t>5.1 Sovelluksen suunnittelu ja toteutus</w:t>
        </w:r>
        <w:r>
          <w:rPr>
            <w:noProof/>
            <w:webHidden/>
          </w:rPr>
          <w:tab/>
        </w:r>
        <w:r>
          <w:rPr>
            <w:noProof/>
            <w:webHidden/>
          </w:rPr>
          <w:fldChar w:fldCharType="begin"/>
        </w:r>
        <w:r>
          <w:rPr>
            <w:noProof/>
            <w:webHidden/>
          </w:rPr>
          <w:instrText xml:space="preserve"> PAGEREF _Toc205539840 \h </w:instrText>
        </w:r>
        <w:r>
          <w:rPr>
            <w:noProof/>
            <w:webHidden/>
          </w:rPr>
        </w:r>
        <w:r>
          <w:rPr>
            <w:noProof/>
            <w:webHidden/>
          </w:rPr>
          <w:fldChar w:fldCharType="separate"/>
        </w:r>
        <w:r>
          <w:rPr>
            <w:noProof/>
            <w:webHidden/>
          </w:rPr>
          <w:t>11</w:t>
        </w:r>
        <w:r>
          <w:rPr>
            <w:noProof/>
            <w:webHidden/>
          </w:rPr>
          <w:fldChar w:fldCharType="end"/>
        </w:r>
      </w:hyperlink>
    </w:p>
    <w:p w14:paraId="491944A4" w14:textId="27023B75" w:rsidR="00761BB6" w:rsidRDefault="00761BB6">
      <w:pPr>
        <w:pStyle w:val="Sisluet2"/>
        <w:rPr>
          <w:rFonts w:asciiTheme="minorHAnsi" w:eastAsiaTheme="minorEastAsia" w:hAnsiTheme="minorHAnsi" w:cstheme="minorBidi"/>
          <w:noProof/>
          <w:kern w:val="2"/>
          <w:szCs w:val="24"/>
          <w:lang w:val="en-FI" w:eastAsia="en-FI"/>
          <w14:ligatures w14:val="standardContextual"/>
        </w:rPr>
      </w:pPr>
      <w:hyperlink w:anchor="_Toc205539841" w:history="1">
        <w:r w:rsidRPr="00E6245C">
          <w:rPr>
            <w:rStyle w:val="Hyperlinkki"/>
            <w:noProof/>
          </w:rPr>
          <w:t>5.2 Tietomallit ja tiedon käsittely</w:t>
        </w:r>
        <w:r>
          <w:rPr>
            <w:noProof/>
            <w:webHidden/>
          </w:rPr>
          <w:tab/>
        </w:r>
        <w:r>
          <w:rPr>
            <w:noProof/>
            <w:webHidden/>
          </w:rPr>
          <w:fldChar w:fldCharType="begin"/>
        </w:r>
        <w:r>
          <w:rPr>
            <w:noProof/>
            <w:webHidden/>
          </w:rPr>
          <w:instrText xml:space="preserve"> PAGEREF _Toc205539841 \h </w:instrText>
        </w:r>
        <w:r>
          <w:rPr>
            <w:noProof/>
            <w:webHidden/>
          </w:rPr>
        </w:r>
        <w:r>
          <w:rPr>
            <w:noProof/>
            <w:webHidden/>
          </w:rPr>
          <w:fldChar w:fldCharType="separate"/>
        </w:r>
        <w:r>
          <w:rPr>
            <w:noProof/>
            <w:webHidden/>
          </w:rPr>
          <w:t>11</w:t>
        </w:r>
        <w:r>
          <w:rPr>
            <w:noProof/>
            <w:webHidden/>
          </w:rPr>
          <w:fldChar w:fldCharType="end"/>
        </w:r>
      </w:hyperlink>
    </w:p>
    <w:p w14:paraId="696B28D5" w14:textId="3F13BBC7" w:rsidR="00761BB6" w:rsidRDefault="00761BB6">
      <w:pPr>
        <w:pStyle w:val="Sisluet2"/>
        <w:rPr>
          <w:rFonts w:asciiTheme="minorHAnsi" w:eastAsiaTheme="minorEastAsia" w:hAnsiTheme="minorHAnsi" w:cstheme="minorBidi"/>
          <w:noProof/>
          <w:kern w:val="2"/>
          <w:szCs w:val="24"/>
          <w:lang w:val="en-FI" w:eastAsia="en-FI"/>
          <w14:ligatures w14:val="standardContextual"/>
        </w:rPr>
      </w:pPr>
      <w:hyperlink w:anchor="_Toc205539842" w:history="1">
        <w:r w:rsidRPr="00E6245C">
          <w:rPr>
            <w:rStyle w:val="Hyperlinkki"/>
            <w:noProof/>
          </w:rPr>
          <w:t>5.3 Tietomallit ja tiedon käsittely</w:t>
        </w:r>
        <w:r>
          <w:rPr>
            <w:noProof/>
            <w:webHidden/>
          </w:rPr>
          <w:tab/>
        </w:r>
        <w:r>
          <w:rPr>
            <w:noProof/>
            <w:webHidden/>
          </w:rPr>
          <w:fldChar w:fldCharType="begin"/>
        </w:r>
        <w:r>
          <w:rPr>
            <w:noProof/>
            <w:webHidden/>
          </w:rPr>
          <w:instrText xml:space="preserve"> PAGEREF _Toc205539842 \h </w:instrText>
        </w:r>
        <w:r>
          <w:rPr>
            <w:noProof/>
            <w:webHidden/>
          </w:rPr>
        </w:r>
        <w:r>
          <w:rPr>
            <w:noProof/>
            <w:webHidden/>
          </w:rPr>
          <w:fldChar w:fldCharType="separate"/>
        </w:r>
        <w:r>
          <w:rPr>
            <w:noProof/>
            <w:webHidden/>
          </w:rPr>
          <w:t>11</w:t>
        </w:r>
        <w:r>
          <w:rPr>
            <w:noProof/>
            <w:webHidden/>
          </w:rPr>
          <w:fldChar w:fldCharType="end"/>
        </w:r>
      </w:hyperlink>
    </w:p>
    <w:p w14:paraId="4F0A6ABD" w14:textId="68A7BB8D" w:rsidR="00761BB6" w:rsidRDefault="00761BB6">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05539843" w:history="1">
        <w:r w:rsidRPr="00E6245C">
          <w:rPr>
            <w:rStyle w:val="Hyperlinkki"/>
            <w:rFonts w:asciiTheme="majorHAnsi" w:hAnsiTheme="majorHAnsi"/>
            <w:noProof/>
          </w:rPr>
          <w:t>6</w:t>
        </w:r>
        <w:r w:rsidRPr="00E6245C">
          <w:rPr>
            <w:rStyle w:val="Hyperlinkki"/>
            <w:noProof/>
          </w:rPr>
          <w:t xml:space="preserve"> Käyttäjätestaus ja arviointi</w:t>
        </w:r>
        <w:r>
          <w:rPr>
            <w:noProof/>
            <w:webHidden/>
          </w:rPr>
          <w:tab/>
        </w:r>
        <w:r>
          <w:rPr>
            <w:noProof/>
            <w:webHidden/>
          </w:rPr>
          <w:fldChar w:fldCharType="begin"/>
        </w:r>
        <w:r>
          <w:rPr>
            <w:noProof/>
            <w:webHidden/>
          </w:rPr>
          <w:instrText xml:space="preserve"> PAGEREF _Toc205539843 \h </w:instrText>
        </w:r>
        <w:r>
          <w:rPr>
            <w:noProof/>
            <w:webHidden/>
          </w:rPr>
        </w:r>
        <w:r>
          <w:rPr>
            <w:noProof/>
            <w:webHidden/>
          </w:rPr>
          <w:fldChar w:fldCharType="separate"/>
        </w:r>
        <w:r>
          <w:rPr>
            <w:noProof/>
            <w:webHidden/>
          </w:rPr>
          <w:t>12</w:t>
        </w:r>
        <w:r>
          <w:rPr>
            <w:noProof/>
            <w:webHidden/>
          </w:rPr>
          <w:fldChar w:fldCharType="end"/>
        </w:r>
      </w:hyperlink>
    </w:p>
    <w:p w14:paraId="5DADBC0F" w14:textId="0B470D00" w:rsidR="00761BB6" w:rsidRDefault="00761BB6">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05539844" w:history="1">
        <w:r w:rsidRPr="00E6245C">
          <w:rPr>
            <w:rStyle w:val="Hyperlinkki"/>
            <w:rFonts w:asciiTheme="majorHAnsi" w:hAnsiTheme="majorHAnsi"/>
            <w:noProof/>
          </w:rPr>
          <w:t>7</w:t>
        </w:r>
        <w:r w:rsidRPr="00E6245C">
          <w:rPr>
            <w:rStyle w:val="Hyperlinkki"/>
            <w:noProof/>
          </w:rPr>
          <w:t xml:space="preserve"> Jatkokehitys ja kaupallistaminen</w:t>
        </w:r>
        <w:r>
          <w:rPr>
            <w:noProof/>
            <w:webHidden/>
          </w:rPr>
          <w:tab/>
        </w:r>
        <w:r>
          <w:rPr>
            <w:noProof/>
            <w:webHidden/>
          </w:rPr>
          <w:fldChar w:fldCharType="begin"/>
        </w:r>
        <w:r>
          <w:rPr>
            <w:noProof/>
            <w:webHidden/>
          </w:rPr>
          <w:instrText xml:space="preserve"> PAGEREF _Toc205539844 \h </w:instrText>
        </w:r>
        <w:r>
          <w:rPr>
            <w:noProof/>
            <w:webHidden/>
          </w:rPr>
        </w:r>
        <w:r>
          <w:rPr>
            <w:noProof/>
            <w:webHidden/>
          </w:rPr>
          <w:fldChar w:fldCharType="separate"/>
        </w:r>
        <w:r>
          <w:rPr>
            <w:noProof/>
            <w:webHidden/>
          </w:rPr>
          <w:t>13</w:t>
        </w:r>
        <w:r>
          <w:rPr>
            <w:noProof/>
            <w:webHidden/>
          </w:rPr>
          <w:fldChar w:fldCharType="end"/>
        </w:r>
      </w:hyperlink>
    </w:p>
    <w:p w14:paraId="6D147EC3" w14:textId="53E413AA" w:rsidR="00761BB6" w:rsidRDefault="00761BB6">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05539845" w:history="1">
        <w:r w:rsidRPr="00E6245C">
          <w:rPr>
            <w:rStyle w:val="Hyperlinkki"/>
            <w:rFonts w:asciiTheme="majorHAnsi" w:hAnsiTheme="majorHAnsi"/>
            <w:noProof/>
          </w:rPr>
          <w:t>8</w:t>
        </w:r>
        <w:r w:rsidRPr="00E6245C">
          <w:rPr>
            <w:rStyle w:val="Hyperlinkki"/>
            <w:noProof/>
          </w:rPr>
          <w:t xml:space="preserve"> Yhteenveto ja johtopäätökset</w:t>
        </w:r>
        <w:r>
          <w:rPr>
            <w:noProof/>
            <w:webHidden/>
          </w:rPr>
          <w:tab/>
        </w:r>
        <w:r>
          <w:rPr>
            <w:noProof/>
            <w:webHidden/>
          </w:rPr>
          <w:fldChar w:fldCharType="begin"/>
        </w:r>
        <w:r>
          <w:rPr>
            <w:noProof/>
            <w:webHidden/>
          </w:rPr>
          <w:instrText xml:space="preserve"> PAGEREF _Toc205539845 \h </w:instrText>
        </w:r>
        <w:r>
          <w:rPr>
            <w:noProof/>
            <w:webHidden/>
          </w:rPr>
        </w:r>
        <w:r>
          <w:rPr>
            <w:noProof/>
            <w:webHidden/>
          </w:rPr>
          <w:fldChar w:fldCharType="separate"/>
        </w:r>
        <w:r>
          <w:rPr>
            <w:noProof/>
            <w:webHidden/>
          </w:rPr>
          <w:t>14</w:t>
        </w:r>
        <w:r>
          <w:rPr>
            <w:noProof/>
            <w:webHidden/>
          </w:rPr>
          <w:fldChar w:fldCharType="end"/>
        </w:r>
      </w:hyperlink>
    </w:p>
    <w:p w14:paraId="464FED95" w14:textId="15CC4DA3" w:rsidR="00761BB6" w:rsidRDefault="00761BB6">
      <w:pPr>
        <w:pStyle w:val="Sisluet1"/>
        <w:rPr>
          <w:rFonts w:asciiTheme="minorHAnsi" w:eastAsiaTheme="minorEastAsia" w:hAnsiTheme="minorHAnsi" w:cstheme="minorBidi"/>
          <w:b w:val="0"/>
          <w:bCs w:val="0"/>
          <w:noProof/>
          <w:kern w:val="2"/>
          <w:szCs w:val="24"/>
          <w:lang w:val="en-FI" w:eastAsia="en-FI"/>
          <w14:ligatures w14:val="standardContextual"/>
        </w:rPr>
      </w:pPr>
      <w:hyperlink w:anchor="_Toc205539846" w:history="1">
        <w:r w:rsidRPr="00E6245C">
          <w:rPr>
            <w:rStyle w:val="Hyperlinkki"/>
            <w:noProof/>
          </w:rPr>
          <w:t>Lähteet</w:t>
        </w:r>
        <w:r>
          <w:rPr>
            <w:noProof/>
            <w:webHidden/>
          </w:rPr>
          <w:tab/>
        </w:r>
        <w:r>
          <w:rPr>
            <w:noProof/>
            <w:webHidden/>
          </w:rPr>
          <w:fldChar w:fldCharType="begin"/>
        </w:r>
        <w:r>
          <w:rPr>
            <w:noProof/>
            <w:webHidden/>
          </w:rPr>
          <w:instrText xml:space="preserve"> PAGEREF _Toc205539846 \h </w:instrText>
        </w:r>
        <w:r>
          <w:rPr>
            <w:noProof/>
            <w:webHidden/>
          </w:rPr>
        </w:r>
        <w:r>
          <w:rPr>
            <w:noProof/>
            <w:webHidden/>
          </w:rPr>
          <w:fldChar w:fldCharType="separate"/>
        </w:r>
        <w:r>
          <w:rPr>
            <w:noProof/>
            <w:webHidden/>
          </w:rPr>
          <w:t>15</w:t>
        </w:r>
        <w:r>
          <w:rPr>
            <w:noProof/>
            <w:webHidden/>
          </w:rPr>
          <w:fldChar w:fldCharType="end"/>
        </w:r>
      </w:hyperlink>
    </w:p>
    <w:p w14:paraId="1E020363" w14:textId="035A58F4" w:rsidR="00D82A19" w:rsidRPr="00514AB4" w:rsidRDefault="003150B3" w:rsidP="00514AB4">
      <w:pPr>
        <w:pStyle w:val="Sisllysluettelonotsikko2"/>
        <w:rPr>
          <w:sz w:val="22"/>
          <w:szCs w:val="20"/>
        </w:rPr>
      </w:pPr>
      <w:r>
        <w:rPr>
          <w:rFonts w:eastAsiaTheme="minorHAnsi"/>
          <w:sz w:val="24"/>
          <w:szCs w:val="20"/>
        </w:rPr>
        <w:fldChar w:fldCharType="end"/>
      </w:r>
      <w:r w:rsidR="00D82A19" w:rsidRPr="001619DB">
        <w:t>Liitteet</w:t>
      </w:r>
    </w:p>
    <w:p w14:paraId="4E48A7A2" w14:textId="77777777" w:rsidR="00D82A19" w:rsidRDefault="00D82A19" w:rsidP="00D82A19">
      <w:pPr>
        <w:pStyle w:val="Kuvaotsikkoluettelo"/>
      </w:pPr>
      <w:r>
        <w:t>L</w:t>
      </w:r>
      <w:r w:rsidR="00E101CB">
        <w:t>iite</w:t>
      </w:r>
      <w:r>
        <w:t xml:space="preserve"> 1</w:t>
      </w:r>
      <w:r w:rsidR="001619DB">
        <w:t>.</w:t>
      </w:r>
      <w:r>
        <w:t xml:space="preserve"> </w:t>
      </w:r>
      <w:r w:rsidR="00A473FA">
        <w:t>Liitteen otsikko</w:t>
      </w:r>
    </w:p>
    <w:p w14:paraId="5453D44E" w14:textId="77777777" w:rsidR="00C13C73" w:rsidRDefault="00C13C73" w:rsidP="00D82A19">
      <w:pPr>
        <w:pStyle w:val="Kuvaotsikkoluettelo"/>
      </w:pPr>
      <w:r w:rsidRPr="00C13C73">
        <w:t xml:space="preserve">Liite 2. </w:t>
      </w:r>
      <w:r w:rsidR="0068298B" w:rsidRPr="0068298B">
        <w:t>Ohje kaavojen, kuvien, kuvioiden ja taulukoiden käyttämiseen</w:t>
      </w:r>
    </w:p>
    <w:p w14:paraId="2F04A81A" w14:textId="77777777" w:rsidR="00F414DA" w:rsidRDefault="00F414DA" w:rsidP="00D82A19">
      <w:pPr>
        <w:pStyle w:val="Kuvaotsikkoluettelo"/>
      </w:pPr>
      <w:r>
        <w:t>Liite</w:t>
      </w:r>
      <w:r w:rsidR="00C06626">
        <w:t xml:space="preserve"> </w:t>
      </w:r>
      <w:r>
        <w:t xml:space="preserve">3. </w:t>
      </w:r>
      <w:r w:rsidR="00086C5C" w:rsidRPr="00086C5C">
        <w:t>Tiedoston tallennus saavutettavaan PDF/A-muotoon</w:t>
      </w:r>
    </w:p>
    <w:p w14:paraId="60B1B945" w14:textId="77777777" w:rsidR="001E24F5" w:rsidRPr="001619DB" w:rsidRDefault="001E24F5" w:rsidP="001E24F5">
      <w:pPr>
        <w:pStyle w:val="Sisllysluettelonotsikko2"/>
      </w:pPr>
      <w:r w:rsidRPr="001619DB">
        <w:lastRenderedPageBreak/>
        <w:t>Kuvat</w:t>
      </w:r>
    </w:p>
    <w:p w14:paraId="1D1D8561" w14:textId="77777777" w:rsidR="00D334CE" w:rsidRDefault="00716955">
      <w:pPr>
        <w:pStyle w:val="Kuvaotsikkoluettelo"/>
        <w:tabs>
          <w:tab w:val="right" w:pos="8494"/>
        </w:tabs>
        <w:rPr>
          <w:rFonts w:asciiTheme="minorHAnsi" w:eastAsiaTheme="minorEastAsia" w:hAnsiTheme="minorHAnsi" w:cstheme="minorBidi"/>
          <w:noProof/>
          <w:sz w:val="22"/>
          <w:lang w:eastAsia="fi-FI"/>
        </w:rPr>
      </w:pPr>
      <w:r>
        <w:rPr>
          <w:b/>
          <w:bCs/>
          <w:caps/>
        </w:rPr>
        <w:fldChar w:fldCharType="begin"/>
      </w:r>
      <w:r>
        <w:rPr>
          <w:b/>
          <w:bCs/>
          <w:caps/>
        </w:rPr>
        <w:instrText xml:space="preserve"> TOC \h \z \c "Kuva" </w:instrText>
      </w:r>
      <w:r>
        <w:rPr>
          <w:b/>
          <w:bCs/>
          <w:caps/>
        </w:rPr>
        <w:fldChar w:fldCharType="separate"/>
      </w:r>
      <w:hyperlink w:anchor="_Toc137394105" w:history="1">
        <w:r w:rsidR="00D334CE" w:rsidRPr="0003169C">
          <w:rPr>
            <w:rStyle w:val="Hyperlinkki"/>
            <w:noProof/>
          </w:rPr>
          <w:t>Kuva 1. Liitteen ylätunnisteen muuttaminen.</w:t>
        </w:r>
        <w:r w:rsidR="00D334CE">
          <w:rPr>
            <w:noProof/>
            <w:webHidden/>
          </w:rPr>
          <w:tab/>
        </w:r>
        <w:r w:rsidR="00D334CE">
          <w:rPr>
            <w:noProof/>
            <w:webHidden/>
          </w:rPr>
          <w:fldChar w:fldCharType="begin"/>
        </w:r>
        <w:r w:rsidR="00D334CE">
          <w:rPr>
            <w:noProof/>
            <w:webHidden/>
          </w:rPr>
          <w:instrText xml:space="preserve"> PAGEREF _Toc137394105 \h </w:instrText>
        </w:r>
        <w:r w:rsidR="00D334CE">
          <w:rPr>
            <w:noProof/>
            <w:webHidden/>
          </w:rPr>
        </w:r>
        <w:r w:rsidR="00D334CE">
          <w:rPr>
            <w:noProof/>
            <w:webHidden/>
          </w:rPr>
          <w:fldChar w:fldCharType="separate"/>
        </w:r>
        <w:r w:rsidR="00D334CE">
          <w:rPr>
            <w:noProof/>
            <w:webHidden/>
          </w:rPr>
          <w:t>12</w:t>
        </w:r>
        <w:r w:rsidR="00D334CE">
          <w:rPr>
            <w:noProof/>
            <w:webHidden/>
          </w:rPr>
          <w:fldChar w:fldCharType="end"/>
        </w:r>
      </w:hyperlink>
    </w:p>
    <w:p w14:paraId="109290A4" w14:textId="77777777" w:rsidR="00D334CE" w:rsidRDefault="00D334CE">
      <w:pPr>
        <w:pStyle w:val="Kuvaotsikkoluettelo"/>
        <w:tabs>
          <w:tab w:val="right" w:pos="8494"/>
        </w:tabs>
        <w:rPr>
          <w:rFonts w:asciiTheme="minorHAnsi" w:eastAsiaTheme="minorEastAsia" w:hAnsiTheme="minorHAnsi" w:cstheme="minorBidi"/>
          <w:noProof/>
          <w:sz w:val="22"/>
          <w:lang w:eastAsia="fi-FI"/>
        </w:rPr>
      </w:pPr>
      <w:hyperlink w:anchor="_Toc137394106" w:history="1">
        <w:r w:rsidRPr="0003169C">
          <w:rPr>
            <w:rStyle w:val="Hyperlinkki"/>
            <w:noProof/>
          </w:rPr>
          <w:t>Kuva 2. Osanvaihtokoodi.</w:t>
        </w:r>
        <w:r>
          <w:rPr>
            <w:noProof/>
            <w:webHidden/>
          </w:rPr>
          <w:tab/>
        </w:r>
        <w:r>
          <w:rPr>
            <w:noProof/>
            <w:webHidden/>
          </w:rPr>
          <w:fldChar w:fldCharType="begin"/>
        </w:r>
        <w:r>
          <w:rPr>
            <w:noProof/>
            <w:webHidden/>
          </w:rPr>
          <w:instrText xml:space="preserve"> PAGEREF _Toc137394106 \h </w:instrText>
        </w:r>
        <w:r>
          <w:rPr>
            <w:noProof/>
            <w:webHidden/>
          </w:rPr>
        </w:r>
        <w:r>
          <w:rPr>
            <w:noProof/>
            <w:webHidden/>
          </w:rPr>
          <w:fldChar w:fldCharType="separate"/>
        </w:r>
        <w:r>
          <w:rPr>
            <w:noProof/>
            <w:webHidden/>
          </w:rPr>
          <w:t>13</w:t>
        </w:r>
        <w:r>
          <w:rPr>
            <w:noProof/>
            <w:webHidden/>
          </w:rPr>
          <w:fldChar w:fldCharType="end"/>
        </w:r>
      </w:hyperlink>
    </w:p>
    <w:p w14:paraId="61C3921B" w14:textId="77777777" w:rsidR="00D334CE" w:rsidRDefault="00D334CE">
      <w:pPr>
        <w:pStyle w:val="Kuvaotsikkoluettelo"/>
        <w:tabs>
          <w:tab w:val="right" w:pos="8494"/>
        </w:tabs>
        <w:rPr>
          <w:rFonts w:asciiTheme="minorHAnsi" w:eastAsiaTheme="minorEastAsia" w:hAnsiTheme="minorHAnsi" w:cstheme="minorBidi"/>
          <w:noProof/>
          <w:sz w:val="22"/>
          <w:lang w:eastAsia="fi-FI"/>
        </w:rPr>
      </w:pPr>
      <w:hyperlink w:anchor="_Toc137394107" w:history="1">
        <w:r w:rsidRPr="0003169C">
          <w:rPr>
            <w:rStyle w:val="Hyperlinkki"/>
            <w:noProof/>
          </w:rPr>
          <w:t>Kuva 3. Esimerkki kuvaotsikon lisäämisestä.</w:t>
        </w:r>
        <w:r>
          <w:rPr>
            <w:noProof/>
            <w:webHidden/>
          </w:rPr>
          <w:tab/>
        </w:r>
        <w:r>
          <w:rPr>
            <w:noProof/>
            <w:webHidden/>
          </w:rPr>
          <w:fldChar w:fldCharType="begin"/>
        </w:r>
        <w:r>
          <w:rPr>
            <w:noProof/>
            <w:webHidden/>
          </w:rPr>
          <w:instrText xml:space="preserve"> PAGEREF _Toc137394107 \h </w:instrText>
        </w:r>
        <w:r>
          <w:rPr>
            <w:noProof/>
            <w:webHidden/>
          </w:rPr>
        </w:r>
        <w:r>
          <w:rPr>
            <w:noProof/>
            <w:webHidden/>
          </w:rPr>
          <w:fldChar w:fldCharType="separate"/>
        </w:r>
        <w:r>
          <w:rPr>
            <w:noProof/>
            <w:webHidden/>
          </w:rPr>
          <w:t>16</w:t>
        </w:r>
        <w:r>
          <w:rPr>
            <w:noProof/>
            <w:webHidden/>
          </w:rPr>
          <w:fldChar w:fldCharType="end"/>
        </w:r>
      </w:hyperlink>
    </w:p>
    <w:p w14:paraId="26C90E4C" w14:textId="77777777" w:rsidR="00D334CE" w:rsidRDefault="00D334CE">
      <w:pPr>
        <w:pStyle w:val="Kuvaotsikkoluettelo"/>
        <w:tabs>
          <w:tab w:val="right" w:pos="8494"/>
        </w:tabs>
        <w:rPr>
          <w:rFonts w:asciiTheme="minorHAnsi" w:eastAsiaTheme="minorEastAsia" w:hAnsiTheme="minorHAnsi" w:cstheme="minorBidi"/>
          <w:noProof/>
          <w:sz w:val="22"/>
          <w:lang w:eastAsia="fi-FI"/>
        </w:rPr>
      </w:pPr>
      <w:hyperlink w:anchor="_Toc137394108" w:history="1">
        <w:r w:rsidRPr="0003169C">
          <w:rPr>
            <w:rStyle w:val="Hyperlinkki"/>
            <w:noProof/>
          </w:rPr>
          <w:t>Kuva 4. Uuden otsikkolajin lisääminen.</w:t>
        </w:r>
        <w:r>
          <w:rPr>
            <w:noProof/>
            <w:webHidden/>
          </w:rPr>
          <w:tab/>
        </w:r>
        <w:r>
          <w:rPr>
            <w:noProof/>
            <w:webHidden/>
          </w:rPr>
          <w:fldChar w:fldCharType="begin"/>
        </w:r>
        <w:r>
          <w:rPr>
            <w:noProof/>
            <w:webHidden/>
          </w:rPr>
          <w:instrText xml:space="preserve"> PAGEREF _Toc137394108 \h </w:instrText>
        </w:r>
        <w:r>
          <w:rPr>
            <w:noProof/>
            <w:webHidden/>
          </w:rPr>
        </w:r>
        <w:r>
          <w:rPr>
            <w:noProof/>
            <w:webHidden/>
          </w:rPr>
          <w:fldChar w:fldCharType="separate"/>
        </w:r>
        <w:r>
          <w:rPr>
            <w:noProof/>
            <w:webHidden/>
          </w:rPr>
          <w:t>17</w:t>
        </w:r>
        <w:r>
          <w:rPr>
            <w:noProof/>
            <w:webHidden/>
          </w:rPr>
          <w:fldChar w:fldCharType="end"/>
        </w:r>
      </w:hyperlink>
    </w:p>
    <w:p w14:paraId="0A363016" w14:textId="77777777" w:rsidR="00D334CE" w:rsidRDefault="00D334CE">
      <w:pPr>
        <w:pStyle w:val="Kuvaotsikkoluettelo"/>
        <w:tabs>
          <w:tab w:val="right" w:pos="8494"/>
        </w:tabs>
        <w:rPr>
          <w:rFonts w:asciiTheme="minorHAnsi" w:eastAsiaTheme="minorEastAsia" w:hAnsiTheme="minorHAnsi" w:cstheme="minorBidi"/>
          <w:noProof/>
          <w:sz w:val="22"/>
          <w:lang w:eastAsia="fi-FI"/>
        </w:rPr>
      </w:pPr>
      <w:hyperlink w:anchor="_Toc137394109" w:history="1">
        <w:r w:rsidRPr="0003169C">
          <w:rPr>
            <w:rStyle w:val="Hyperlinkki"/>
            <w:noProof/>
          </w:rPr>
          <w:t>Kuva 5. Dokumentin tietojen muokkaus.</w:t>
        </w:r>
        <w:r>
          <w:rPr>
            <w:noProof/>
            <w:webHidden/>
          </w:rPr>
          <w:tab/>
        </w:r>
        <w:r>
          <w:rPr>
            <w:noProof/>
            <w:webHidden/>
          </w:rPr>
          <w:fldChar w:fldCharType="begin"/>
        </w:r>
        <w:r>
          <w:rPr>
            <w:noProof/>
            <w:webHidden/>
          </w:rPr>
          <w:instrText xml:space="preserve"> PAGEREF _Toc137394109 \h </w:instrText>
        </w:r>
        <w:r>
          <w:rPr>
            <w:noProof/>
            <w:webHidden/>
          </w:rPr>
        </w:r>
        <w:r>
          <w:rPr>
            <w:noProof/>
            <w:webHidden/>
          </w:rPr>
          <w:fldChar w:fldCharType="separate"/>
        </w:r>
        <w:r>
          <w:rPr>
            <w:noProof/>
            <w:webHidden/>
          </w:rPr>
          <w:t>20</w:t>
        </w:r>
        <w:r>
          <w:rPr>
            <w:noProof/>
            <w:webHidden/>
          </w:rPr>
          <w:fldChar w:fldCharType="end"/>
        </w:r>
      </w:hyperlink>
    </w:p>
    <w:p w14:paraId="5BDF717D" w14:textId="77777777" w:rsidR="00D334CE" w:rsidRDefault="00D334CE">
      <w:pPr>
        <w:pStyle w:val="Kuvaotsikkoluettelo"/>
        <w:tabs>
          <w:tab w:val="right" w:pos="8494"/>
        </w:tabs>
        <w:rPr>
          <w:rFonts w:asciiTheme="minorHAnsi" w:eastAsiaTheme="minorEastAsia" w:hAnsiTheme="minorHAnsi" w:cstheme="minorBidi"/>
          <w:noProof/>
          <w:sz w:val="22"/>
          <w:lang w:eastAsia="fi-FI"/>
        </w:rPr>
      </w:pPr>
      <w:hyperlink w:anchor="_Toc137394110" w:history="1">
        <w:r w:rsidRPr="0003169C">
          <w:rPr>
            <w:rStyle w:val="Hyperlinkki"/>
            <w:noProof/>
          </w:rPr>
          <w:t>Kuva 6. Vienti PDF-muotoon.</w:t>
        </w:r>
        <w:r>
          <w:rPr>
            <w:noProof/>
            <w:webHidden/>
          </w:rPr>
          <w:tab/>
        </w:r>
        <w:r>
          <w:rPr>
            <w:noProof/>
            <w:webHidden/>
          </w:rPr>
          <w:fldChar w:fldCharType="begin"/>
        </w:r>
        <w:r>
          <w:rPr>
            <w:noProof/>
            <w:webHidden/>
          </w:rPr>
          <w:instrText xml:space="preserve"> PAGEREF _Toc137394110 \h </w:instrText>
        </w:r>
        <w:r>
          <w:rPr>
            <w:noProof/>
            <w:webHidden/>
          </w:rPr>
        </w:r>
        <w:r>
          <w:rPr>
            <w:noProof/>
            <w:webHidden/>
          </w:rPr>
          <w:fldChar w:fldCharType="separate"/>
        </w:r>
        <w:r>
          <w:rPr>
            <w:noProof/>
            <w:webHidden/>
          </w:rPr>
          <w:t>21</w:t>
        </w:r>
        <w:r>
          <w:rPr>
            <w:noProof/>
            <w:webHidden/>
          </w:rPr>
          <w:fldChar w:fldCharType="end"/>
        </w:r>
      </w:hyperlink>
    </w:p>
    <w:p w14:paraId="2611BCC7" w14:textId="77777777" w:rsidR="00D334CE" w:rsidRDefault="00D334CE">
      <w:pPr>
        <w:pStyle w:val="Kuvaotsikkoluettelo"/>
        <w:tabs>
          <w:tab w:val="right" w:pos="8494"/>
        </w:tabs>
        <w:rPr>
          <w:rFonts w:asciiTheme="minorHAnsi" w:eastAsiaTheme="minorEastAsia" w:hAnsiTheme="minorHAnsi" w:cstheme="minorBidi"/>
          <w:noProof/>
          <w:sz w:val="22"/>
          <w:lang w:eastAsia="fi-FI"/>
        </w:rPr>
      </w:pPr>
      <w:hyperlink w:anchor="_Toc137394111" w:history="1">
        <w:r w:rsidRPr="0003169C">
          <w:rPr>
            <w:rStyle w:val="Hyperlinkki"/>
            <w:noProof/>
          </w:rPr>
          <w:t>Kuva 7. Muistutus helppokäyttöisyyden tarkistamisesta.</w:t>
        </w:r>
        <w:r>
          <w:rPr>
            <w:noProof/>
            <w:webHidden/>
          </w:rPr>
          <w:tab/>
        </w:r>
        <w:r>
          <w:rPr>
            <w:noProof/>
            <w:webHidden/>
          </w:rPr>
          <w:fldChar w:fldCharType="begin"/>
        </w:r>
        <w:r>
          <w:rPr>
            <w:noProof/>
            <w:webHidden/>
          </w:rPr>
          <w:instrText xml:space="preserve"> PAGEREF _Toc137394111 \h </w:instrText>
        </w:r>
        <w:r>
          <w:rPr>
            <w:noProof/>
            <w:webHidden/>
          </w:rPr>
        </w:r>
        <w:r>
          <w:rPr>
            <w:noProof/>
            <w:webHidden/>
          </w:rPr>
          <w:fldChar w:fldCharType="separate"/>
        </w:r>
        <w:r>
          <w:rPr>
            <w:noProof/>
            <w:webHidden/>
          </w:rPr>
          <w:t>21</w:t>
        </w:r>
        <w:r>
          <w:rPr>
            <w:noProof/>
            <w:webHidden/>
          </w:rPr>
          <w:fldChar w:fldCharType="end"/>
        </w:r>
      </w:hyperlink>
    </w:p>
    <w:p w14:paraId="1183D525" w14:textId="77777777" w:rsidR="00D334CE" w:rsidRDefault="00D334CE">
      <w:pPr>
        <w:pStyle w:val="Kuvaotsikkoluettelo"/>
        <w:tabs>
          <w:tab w:val="right" w:pos="8494"/>
        </w:tabs>
        <w:rPr>
          <w:rFonts w:asciiTheme="minorHAnsi" w:eastAsiaTheme="minorEastAsia" w:hAnsiTheme="minorHAnsi" w:cstheme="minorBidi"/>
          <w:noProof/>
          <w:sz w:val="22"/>
          <w:lang w:eastAsia="fi-FI"/>
        </w:rPr>
      </w:pPr>
      <w:hyperlink w:anchor="_Toc137394112" w:history="1">
        <w:r w:rsidRPr="0003169C">
          <w:rPr>
            <w:rStyle w:val="Hyperlinkki"/>
            <w:noProof/>
          </w:rPr>
          <w:t>Kuva 8. PDF/A-tiedoston asetukset.</w:t>
        </w:r>
        <w:r>
          <w:rPr>
            <w:noProof/>
            <w:webHidden/>
          </w:rPr>
          <w:tab/>
        </w:r>
        <w:r>
          <w:rPr>
            <w:noProof/>
            <w:webHidden/>
          </w:rPr>
          <w:fldChar w:fldCharType="begin"/>
        </w:r>
        <w:r>
          <w:rPr>
            <w:noProof/>
            <w:webHidden/>
          </w:rPr>
          <w:instrText xml:space="preserve"> PAGEREF _Toc137394112 \h </w:instrText>
        </w:r>
        <w:r>
          <w:rPr>
            <w:noProof/>
            <w:webHidden/>
          </w:rPr>
        </w:r>
        <w:r>
          <w:rPr>
            <w:noProof/>
            <w:webHidden/>
          </w:rPr>
          <w:fldChar w:fldCharType="separate"/>
        </w:r>
        <w:r>
          <w:rPr>
            <w:noProof/>
            <w:webHidden/>
          </w:rPr>
          <w:t>22</w:t>
        </w:r>
        <w:r>
          <w:rPr>
            <w:noProof/>
            <w:webHidden/>
          </w:rPr>
          <w:fldChar w:fldCharType="end"/>
        </w:r>
      </w:hyperlink>
    </w:p>
    <w:p w14:paraId="09949E6C" w14:textId="77777777" w:rsidR="001403A9" w:rsidRPr="001619DB" w:rsidRDefault="00716955" w:rsidP="00514AB4">
      <w:pPr>
        <w:pStyle w:val="Sisllysluettelonotsikko2"/>
      </w:pPr>
      <w:r>
        <w:rPr>
          <w:rFonts w:eastAsiaTheme="minorHAnsi" w:cstheme="minorHAnsi"/>
          <w:sz w:val="22"/>
          <w:szCs w:val="22"/>
        </w:rPr>
        <w:fldChar w:fldCharType="end"/>
      </w:r>
      <w:r w:rsidR="001403A9" w:rsidRPr="001619DB">
        <w:t>K</w:t>
      </w:r>
      <w:r w:rsidR="00EB5607">
        <w:t>uviot</w:t>
      </w:r>
    </w:p>
    <w:p w14:paraId="258E4EA2" w14:textId="77777777" w:rsidR="00D334CE" w:rsidRDefault="00D53384">
      <w:pPr>
        <w:pStyle w:val="Kuvaotsikkoluettelo"/>
        <w:tabs>
          <w:tab w:val="right" w:pos="8494"/>
        </w:tabs>
        <w:rPr>
          <w:rFonts w:asciiTheme="minorHAnsi" w:eastAsiaTheme="minorEastAsia" w:hAnsiTheme="minorHAnsi" w:cstheme="minorBidi"/>
          <w:noProof/>
          <w:sz w:val="22"/>
          <w:lang w:eastAsia="fi-FI"/>
        </w:rPr>
      </w:pPr>
      <w:r>
        <w:rPr>
          <w:sz w:val="22"/>
        </w:rPr>
        <w:fldChar w:fldCharType="begin"/>
      </w:r>
      <w:r w:rsidR="00376255">
        <w:instrText xml:space="preserve"> TOC \h \z \c "Kuvio" </w:instrText>
      </w:r>
      <w:r>
        <w:rPr>
          <w:sz w:val="22"/>
        </w:rPr>
        <w:fldChar w:fldCharType="separate"/>
      </w:r>
      <w:hyperlink w:anchor="_Toc137394113" w:history="1">
        <w:r w:rsidR="00D334CE" w:rsidRPr="0093430F">
          <w:rPr>
            <w:rStyle w:val="Hyperlinkki"/>
            <w:noProof/>
          </w:rPr>
          <w:t>Kuvio 1. Esimerkki kuviosta (Lähdeviite).</w:t>
        </w:r>
        <w:r w:rsidR="00D334CE">
          <w:rPr>
            <w:noProof/>
            <w:webHidden/>
          </w:rPr>
          <w:tab/>
        </w:r>
        <w:r w:rsidR="00D334CE">
          <w:rPr>
            <w:noProof/>
            <w:webHidden/>
          </w:rPr>
          <w:fldChar w:fldCharType="begin"/>
        </w:r>
        <w:r w:rsidR="00D334CE">
          <w:rPr>
            <w:noProof/>
            <w:webHidden/>
          </w:rPr>
          <w:instrText xml:space="preserve"> PAGEREF _Toc137394113 \h </w:instrText>
        </w:r>
        <w:r w:rsidR="00D334CE">
          <w:rPr>
            <w:noProof/>
            <w:webHidden/>
          </w:rPr>
        </w:r>
        <w:r w:rsidR="00D334CE">
          <w:rPr>
            <w:noProof/>
            <w:webHidden/>
          </w:rPr>
          <w:fldChar w:fldCharType="separate"/>
        </w:r>
        <w:r w:rsidR="00D334CE">
          <w:rPr>
            <w:noProof/>
            <w:webHidden/>
          </w:rPr>
          <w:t>15</w:t>
        </w:r>
        <w:r w:rsidR="00D334CE">
          <w:rPr>
            <w:noProof/>
            <w:webHidden/>
          </w:rPr>
          <w:fldChar w:fldCharType="end"/>
        </w:r>
      </w:hyperlink>
    </w:p>
    <w:p w14:paraId="5F6B5592" w14:textId="77777777" w:rsidR="002D1462" w:rsidRPr="001E19A9" w:rsidRDefault="00D53384" w:rsidP="00514AB4">
      <w:pPr>
        <w:pStyle w:val="Sisllysluettelonotsikko2"/>
      </w:pPr>
      <w:r>
        <w:fldChar w:fldCharType="end"/>
      </w:r>
      <w:r w:rsidR="002D1462" w:rsidRPr="001E19A9">
        <w:t>T</w:t>
      </w:r>
      <w:r w:rsidR="00EB5607">
        <w:t>aulukot</w:t>
      </w:r>
    </w:p>
    <w:p w14:paraId="33BEAF23" w14:textId="77777777" w:rsidR="00D334CE" w:rsidRDefault="00FF4A86">
      <w:pPr>
        <w:pStyle w:val="Kuvaotsikkoluettelo"/>
        <w:tabs>
          <w:tab w:val="right" w:pos="8494"/>
        </w:tabs>
        <w:rPr>
          <w:rFonts w:asciiTheme="minorHAnsi" w:eastAsiaTheme="minorEastAsia" w:hAnsiTheme="minorHAnsi" w:cstheme="minorBidi"/>
          <w:noProof/>
          <w:sz w:val="22"/>
          <w:lang w:eastAsia="fi-FI"/>
        </w:rPr>
      </w:pPr>
      <w:r>
        <w:rPr>
          <w:b/>
          <w:sz w:val="20"/>
          <w:szCs w:val="32"/>
        </w:rPr>
        <w:fldChar w:fldCharType="begin"/>
      </w:r>
      <w:r>
        <w:rPr>
          <w:b/>
          <w:sz w:val="20"/>
          <w:szCs w:val="32"/>
        </w:rPr>
        <w:instrText xml:space="preserve"> TOC \h \z \c "Taulukko" </w:instrText>
      </w:r>
      <w:r>
        <w:rPr>
          <w:b/>
          <w:sz w:val="20"/>
          <w:szCs w:val="32"/>
        </w:rPr>
        <w:fldChar w:fldCharType="separate"/>
      </w:r>
      <w:hyperlink w:anchor="_Toc137394114" w:history="1">
        <w:r w:rsidR="00D334CE" w:rsidRPr="00485458">
          <w:rPr>
            <w:rStyle w:val="Hyperlinkki"/>
            <w:noProof/>
          </w:rPr>
          <w:t>Taulukko 1. Esimerkki taulukosta.</w:t>
        </w:r>
        <w:r w:rsidR="00D334CE">
          <w:rPr>
            <w:noProof/>
            <w:webHidden/>
          </w:rPr>
          <w:tab/>
        </w:r>
        <w:r w:rsidR="00D334CE">
          <w:rPr>
            <w:noProof/>
            <w:webHidden/>
          </w:rPr>
          <w:fldChar w:fldCharType="begin"/>
        </w:r>
        <w:r w:rsidR="00D334CE">
          <w:rPr>
            <w:noProof/>
            <w:webHidden/>
          </w:rPr>
          <w:instrText xml:space="preserve"> PAGEREF _Toc137394114 \h </w:instrText>
        </w:r>
        <w:r w:rsidR="00D334CE">
          <w:rPr>
            <w:noProof/>
            <w:webHidden/>
          </w:rPr>
        </w:r>
        <w:r w:rsidR="00D334CE">
          <w:rPr>
            <w:noProof/>
            <w:webHidden/>
          </w:rPr>
          <w:fldChar w:fldCharType="separate"/>
        </w:r>
        <w:r w:rsidR="00D334CE">
          <w:rPr>
            <w:noProof/>
            <w:webHidden/>
          </w:rPr>
          <w:t>18</w:t>
        </w:r>
        <w:r w:rsidR="00D334CE">
          <w:rPr>
            <w:noProof/>
            <w:webHidden/>
          </w:rPr>
          <w:fldChar w:fldCharType="end"/>
        </w:r>
      </w:hyperlink>
    </w:p>
    <w:p w14:paraId="3551972D" w14:textId="77777777" w:rsidR="00D82A19" w:rsidRDefault="00FF4A86" w:rsidP="000D44A2">
      <w:pPr>
        <w:pStyle w:val="Kuvaotsikkoluettelo"/>
        <w:tabs>
          <w:tab w:val="right" w:pos="8494"/>
        </w:tabs>
        <w:rPr>
          <w:b/>
          <w:sz w:val="20"/>
          <w:szCs w:val="32"/>
        </w:rPr>
      </w:pPr>
      <w:r>
        <w:rPr>
          <w:b/>
          <w:sz w:val="20"/>
          <w:szCs w:val="32"/>
        </w:rPr>
        <w:fldChar w:fldCharType="end"/>
      </w:r>
    </w:p>
    <w:bookmarkStart w:id="2" w:name="_Toc205539828" w:displacedByCustomXml="next"/>
    <w:bookmarkStart w:id="3" w:name="_Toc310677412" w:displacedByCustomXml="next"/>
    <w:sdt>
      <w:sdtPr>
        <w:id w:val="3008589"/>
        <w:placeholder>
          <w:docPart w:val="EBCC153CAB1B469AB0F8C53A2D61753B"/>
        </w:placeholder>
      </w:sdtPr>
      <w:sdtEndPr/>
      <w:sdtContent>
        <w:p w14:paraId="16215B70" w14:textId="77777777" w:rsidR="00CA0131" w:rsidRPr="000713DB" w:rsidRDefault="00CA0131" w:rsidP="00CA0131">
          <w:pPr>
            <w:pStyle w:val="ABBREVIATIONS"/>
          </w:pPr>
          <w:r w:rsidRPr="000713DB">
            <w:t>K</w:t>
          </w:r>
          <w:r w:rsidR="00F66CF7">
            <w:t>äytetyt lyhenteet tai sanasto</w:t>
          </w:r>
        </w:p>
      </w:sdtContent>
    </w:sdt>
    <w:bookmarkEnd w:id="2" w:displacedByCustomXml="prev"/>
    <w:bookmarkEnd w:id="3" w:displacedByCustomXml="prev"/>
    <w:p w14:paraId="18BD931C" w14:textId="77777777" w:rsidR="00B41368" w:rsidRDefault="00B41368" w:rsidP="00B41368">
      <w:r>
        <w:t xml:space="preserve">Kirjoita mahdollinen symboli- ja lyhenneluettelo tälle sivulle ohjeen alapuolelle </w:t>
      </w:r>
      <w:r w:rsidRPr="00086C5C">
        <w:rPr>
          <w:b/>
          <w:bCs/>
        </w:rPr>
        <w:t>aakkosjärjestyksessä</w:t>
      </w:r>
      <w:r>
        <w:t xml:space="preserve">. Käytä luettelon tekstissä tyyliä </w:t>
      </w:r>
      <w:r w:rsidRPr="00086C5C">
        <w:rPr>
          <w:b/>
          <w:bCs/>
        </w:rPr>
        <w:t>Lyhenteet ja symbolit</w:t>
      </w:r>
      <w:r>
        <w:t xml:space="preserve">. </w:t>
      </w:r>
    </w:p>
    <w:p w14:paraId="3BC14E39" w14:textId="77777777" w:rsidR="00B41368" w:rsidRDefault="00B41368" w:rsidP="00B41368">
      <w:proofErr w:type="spellStart"/>
      <w:r w:rsidRPr="001A3455">
        <w:rPr>
          <w:b/>
        </w:rPr>
        <w:t>Huom</w:t>
      </w:r>
      <w:proofErr w:type="spellEnd"/>
      <w:r w:rsidRPr="007E4C47">
        <w:rPr>
          <w:b/>
        </w:rPr>
        <w:t>!</w:t>
      </w:r>
      <w:r>
        <w:t xml:space="preserve"> </w:t>
      </w:r>
      <w:bookmarkStart w:id="4" w:name="_Hlk64204429"/>
      <w:r>
        <w:t>Ellei luetteloa tarvita, poista siv</w:t>
      </w:r>
      <w:r w:rsidR="005C60B6">
        <w:t>u</w:t>
      </w:r>
      <w:r w:rsidR="00A406BC">
        <w:t>n tekstit</w:t>
      </w:r>
      <w:r w:rsidR="005C60B6">
        <w:t>.</w:t>
      </w:r>
      <w:bookmarkEnd w:id="4"/>
      <w:r w:rsidR="005C60B6" w:rsidRPr="00086C5C">
        <w:rPr>
          <w:b/>
          <w:bCs/>
        </w:rPr>
        <w:t xml:space="preserve"> Ä</w:t>
      </w:r>
      <w:r w:rsidRPr="00086C5C">
        <w:rPr>
          <w:b/>
          <w:bCs/>
        </w:rPr>
        <w:t xml:space="preserve">lä </w:t>
      </w:r>
      <w:r w:rsidR="005C60B6" w:rsidRPr="00086C5C">
        <w:rPr>
          <w:b/>
          <w:bCs/>
        </w:rPr>
        <w:t xml:space="preserve">kuitenkaan </w:t>
      </w:r>
      <w:r w:rsidRPr="00086C5C">
        <w:rPr>
          <w:b/>
          <w:bCs/>
        </w:rPr>
        <w:t>poista tekstin alla olevaa osanvaihtoa!</w:t>
      </w:r>
      <w:r>
        <w:t xml:space="preserve"> Se tarvitaan, jotta työn alkuosassa ei näkyisi sivunumeroa. Saat osanvaihdon näkyviin </w:t>
      </w:r>
      <w:r w:rsidRPr="00AB0B9C">
        <w:rPr>
          <w:b/>
          <w:bCs/>
          <w:iCs/>
        </w:rPr>
        <w:t xml:space="preserve">Aloitus </w:t>
      </w:r>
      <w:r w:rsidRPr="00880D27">
        <w:rPr>
          <w:bCs/>
          <w:iCs/>
        </w:rPr>
        <w:t>(</w:t>
      </w:r>
      <w:r w:rsidRPr="00AB0B9C">
        <w:rPr>
          <w:b/>
          <w:bCs/>
          <w:iCs/>
        </w:rPr>
        <w:t>Home</w:t>
      </w:r>
      <w:r w:rsidR="007E4C47" w:rsidRPr="00880D27">
        <w:rPr>
          <w:bCs/>
          <w:iCs/>
        </w:rPr>
        <w:t>)</w:t>
      </w:r>
      <w:r w:rsidR="007E4C47" w:rsidRPr="00AB0B9C">
        <w:rPr>
          <w:b/>
          <w:bCs/>
          <w:iCs/>
        </w:rPr>
        <w:t xml:space="preserve"> </w:t>
      </w:r>
      <w:r w:rsidR="007E4C47">
        <w:t>-</w:t>
      </w:r>
      <w:r>
        <w:t xml:space="preserve">välilehden </w:t>
      </w:r>
      <w:r w:rsidRPr="00AB0B9C">
        <w:rPr>
          <w:b/>
          <w:bCs/>
          <w:iCs/>
        </w:rPr>
        <w:t xml:space="preserve">Kappale </w:t>
      </w:r>
      <w:r w:rsidRPr="00880D27">
        <w:rPr>
          <w:bCs/>
          <w:iCs/>
        </w:rPr>
        <w:t>(</w:t>
      </w:r>
      <w:proofErr w:type="spellStart"/>
      <w:r w:rsidRPr="00AB0B9C">
        <w:rPr>
          <w:b/>
          <w:bCs/>
          <w:iCs/>
        </w:rPr>
        <w:t>Paragraph</w:t>
      </w:r>
      <w:proofErr w:type="spellEnd"/>
      <w:r w:rsidR="0033254F" w:rsidRPr="00880D27">
        <w:rPr>
          <w:bCs/>
          <w:iCs/>
        </w:rPr>
        <w:t>)</w:t>
      </w:r>
      <w:r w:rsidR="0033254F">
        <w:t xml:space="preserve"> -</w:t>
      </w:r>
      <w:r>
        <w:t xml:space="preserve">ryhmän painikkeella </w:t>
      </w:r>
      <w:r>
        <w:rPr>
          <w:noProof/>
          <w:lang w:eastAsia="fi-FI"/>
        </w:rPr>
        <w:drawing>
          <wp:inline distT="0" distB="0" distL="0" distR="0" wp14:anchorId="5ACA8FAB" wp14:editId="27F6750E">
            <wp:extent cx="200025" cy="200025"/>
            <wp:effectExtent l="0" t="0" r="9525" b="9525"/>
            <wp:docPr id="1" name="Kuva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1">
                      <a:extLst>
                        <a:ext uri="{C183D7F6-B498-43B3-948B-1728B52AA6E4}">
                          <adec:decorative xmlns:adec="http://schemas.microsoft.com/office/drawing/2017/decorative" val="1"/>
                        </a:ext>
                      </a:extLst>
                    </pic:cNvPr>
                    <pic:cNvPicPr/>
                  </pic:nvPicPr>
                  <pic:blipFill>
                    <a:blip r:embed="rId12"/>
                    <a:stretch>
                      <a:fillRect/>
                    </a:stretch>
                  </pic:blipFill>
                  <pic:spPr>
                    <a:xfrm>
                      <a:off x="0" y="0"/>
                      <a:ext cx="200025" cy="200025"/>
                    </a:xfrm>
                    <a:prstGeom prst="rect">
                      <a:avLst/>
                    </a:prstGeom>
                  </pic:spPr>
                </pic:pic>
              </a:graphicData>
            </a:graphic>
          </wp:inline>
        </w:drawing>
      </w:r>
      <w:r>
        <w:t>.</w:t>
      </w:r>
    </w:p>
    <w:p w14:paraId="01E2AB44" w14:textId="77777777" w:rsidR="00F66CF7" w:rsidRDefault="00F66CF7" w:rsidP="00B41368"/>
    <w:p w14:paraId="6FD0F8E9" w14:textId="77777777" w:rsidR="00CA0131" w:rsidRDefault="00CA0131" w:rsidP="00F66CF7">
      <w:pPr>
        <w:pStyle w:val="Abbreviationsorsymbols"/>
      </w:pPr>
      <w:r w:rsidRPr="00F66CF7">
        <w:t>Lyhenne</w:t>
      </w:r>
      <w:r>
        <w:tab/>
        <w:t>Lyhenteen selitys</w:t>
      </w:r>
      <w:r w:rsidRPr="00E925F2">
        <w:t xml:space="preserve"> </w:t>
      </w:r>
      <w:r>
        <w:t>(Lähdeviite</w:t>
      </w:r>
      <w:r w:rsidRPr="00E925F2">
        <w:t>)</w:t>
      </w:r>
    </w:p>
    <w:p w14:paraId="3EE9FF1A" w14:textId="77777777" w:rsidR="005E2810" w:rsidRDefault="005E2810" w:rsidP="00DB60D8">
      <w:pPr>
        <w:spacing w:line="276" w:lineRule="auto"/>
      </w:pPr>
    </w:p>
    <w:p w14:paraId="31EC6DF9" w14:textId="77777777" w:rsidR="00CF1A3D" w:rsidRPr="005D4A71" w:rsidRDefault="00CF1A3D" w:rsidP="009F275E">
      <w:pPr>
        <w:pStyle w:val="Abbreviationsorsymbols"/>
        <w:ind w:left="0" w:firstLine="0"/>
      </w:pPr>
      <w:bookmarkStart w:id="5" w:name="_Toc237330441"/>
      <w:bookmarkStart w:id="6" w:name="_Toc237401245"/>
      <w:bookmarkStart w:id="7" w:name="_Toc237401809"/>
      <w:bookmarkStart w:id="8" w:name="_Toc237402703"/>
      <w:bookmarkStart w:id="9" w:name="_Toc237404611"/>
      <w:bookmarkStart w:id="10" w:name="_Toc237404941"/>
      <w:bookmarkStart w:id="11" w:name="_Toc237405478"/>
      <w:bookmarkStart w:id="12" w:name="_Toc237405699"/>
      <w:bookmarkStart w:id="13" w:name="_Toc237405893"/>
      <w:bookmarkStart w:id="14" w:name="_Toc257354348"/>
      <w:bookmarkStart w:id="15" w:name="_Toc257355740"/>
    </w:p>
    <w:p w14:paraId="5643C804" w14:textId="77777777" w:rsidR="006D03FA" w:rsidRPr="005D4A71" w:rsidRDefault="006D03FA" w:rsidP="006D03FA">
      <w:pPr>
        <w:sectPr w:rsidR="006D03FA" w:rsidRPr="005D4A71" w:rsidSect="00681BEA">
          <w:type w:val="continuous"/>
          <w:pgSz w:w="11906" w:h="16838"/>
          <w:pgMar w:top="1701" w:right="1134" w:bottom="1701" w:left="2268" w:header="709" w:footer="709" w:gutter="0"/>
          <w:cols w:space="708"/>
          <w:docGrid w:linePitch="360"/>
        </w:sectPr>
      </w:pPr>
    </w:p>
    <w:p w14:paraId="015D2423" w14:textId="29903FFB" w:rsidR="002D1462" w:rsidRPr="00B54B6A" w:rsidRDefault="008745F4" w:rsidP="00C31706">
      <w:pPr>
        <w:pStyle w:val="Otsikko1"/>
        <w:rPr>
          <w:lang w:val="en-US"/>
        </w:rPr>
      </w:pPr>
      <w:bookmarkStart w:id="16" w:name="_Toc205539829"/>
      <w:bookmarkEnd w:id="5"/>
      <w:bookmarkEnd w:id="6"/>
      <w:bookmarkEnd w:id="7"/>
      <w:bookmarkEnd w:id="8"/>
      <w:bookmarkEnd w:id="9"/>
      <w:bookmarkEnd w:id="10"/>
      <w:bookmarkEnd w:id="11"/>
      <w:bookmarkEnd w:id="12"/>
      <w:bookmarkEnd w:id="13"/>
      <w:bookmarkEnd w:id="14"/>
      <w:bookmarkEnd w:id="15"/>
      <w:proofErr w:type="spellStart"/>
      <w:r>
        <w:rPr>
          <w:lang w:val="en-US"/>
        </w:rPr>
        <w:lastRenderedPageBreak/>
        <w:t>Tiivistelmä</w:t>
      </w:r>
      <w:bookmarkEnd w:id="16"/>
      <w:proofErr w:type="spellEnd"/>
    </w:p>
    <w:p w14:paraId="6D400EA8" w14:textId="77777777" w:rsidR="00086C5C" w:rsidRPr="00086C5C" w:rsidRDefault="0065710F" w:rsidP="00086C5C">
      <w:r>
        <w:t>Aloita leipätekstin kirjoittaminen tästä</w:t>
      </w:r>
      <w:r w:rsidR="00851A4B">
        <w:t xml:space="preserve"> </w:t>
      </w:r>
      <w:r w:rsidR="00851A4B" w:rsidRPr="00880D27">
        <w:rPr>
          <w:b/>
        </w:rPr>
        <w:t>Normaali</w:t>
      </w:r>
      <w:r w:rsidR="00851A4B">
        <w:t>-tyylillä</w:t>
      </w:r>
      <w:r>
        <w:t>.</w:t>
      </w:r>
      <w:r w:rsidR="00086C5C" w:rsidRPr="00086C5C">
        <w:t xml:space="preserve"> Ennen raporttipohjan käytön aloittamista on hyvä tutustua Messissä olevaan raporttipohjan käyttöohjeeseen, joka perehdyttää raporttipohjassa olevien valmiiden tekstityylien käyttöön.</w:t>
      </w:r>
    </w:p>
    <w:p w14:paraId="4D7F28DC" w14:textId="77777777" w:rsidR="00086C5C" w:rsidRPr="00086C5C" w:rsidRDefault="00086C5C" w:rsidP="00086C5C">
      <w:r w:rsidRPr="00086C5C">
        <w:t>Aloita johdannon kirjoittaminen esittelemällä aiheesi. Sen jälkeen</w:t>
      </w:r>
    </w:p>
    <w:p w14:paraId="224F5F9C" w14:textId="77777777" w:rsidR="00086C5C" w:rsidRPr="00086C5C" w:rsidRDefault="00086C5C" w:rsidP="00086C5C">
      <w:pPr>
        <w:numPr>
          <w:ilvl w:val="0"/>
          <w:numId w:val="22"/>
        </w:numPr>
      </w:pPr>
      <w:r w:rsidRPr="00086C5C">
        <w:t>perustele, miksi olet valinnut aiheesi, sekä osoita aiheen tärkeys ja ajankohtaisuus</w:t>
      </w:r>
    </w:p>
    <w:p w14:paraId="5A13956C" w14:textId="77777777" w:rsidR="00086C5C" w:rsidRPr="00086C5C" w:rsidRDefault="00086C5C" w:rsidP="00086C5C">
      <w:pPr>
        <w:numPr>
          <w:ilvl w:val="0"/>
          <w:numId w:val="22"/>
        </w:numPr>
      </w:pPr>
      <w:r w:rsidRPr="00086C5C">
        <w:t>tee katsaus keskeisimpään lähdeaineistoon tarkastelemalla niitä kriittisesti, ja osoita aukko tai puutos, jonka perustelet, herätä ja esitä kysymyksiä sekä sido tekstisi aiemmin asiasta tiedettyyn ja julkaistuun</w:t>
      </w:r>
    </w:p>
    <w:p w14:paraId="3C584174" w14:textId="77777777" w:rsidR="00086C5C" w:rsidRPr="00086C5C" w:rsidRDefault="00086C5C" w:rsidP="00086C5C">
      <w:pPr>
        <w:numPr>
          <w:ilvl w:val="0"/>
          <w:numId w:val="22"/>
        </w:numPr>
      </w:pPr>
      <w:r w:rsidRPr="00086C5C">
        <w:t>esitä työsi tavoitteet, esittele sisältöalueet ja hypoteesit sekä kerro tekstin rakenteesta.</w:t>
      </w:r>
    </w:p>
    <w:p w14:paraId="20D3C43A" w14:textId="77777777" w:rsidR="007E4C47" w:rsidRDefault="00086C5C" w:rsidP="00086C5C">
      <w:r w:rsidRPr="00086C5C">
        <w:t xml:space="preserve">Aiheen muotoileminen </w:t>
      </w:r>
      <w:r w:rsidRPr="00086C5C">
        <w:rPr>
          <w:b/>
          <w:bCs/>
        </w:rPr>
        <w:t>kysymyksiksi</w:t>
      </w:r>
      <w:r w:rsidRPr="00086C5C">
        <w:t xml:space="preserve"> on toimiva tapa ohjata itseä kirjoittajana myös vastaamaan em. kysymyksiin</w:t>
      </w:r>
      <w:r w:rsidR="007E4C47" w:rsidRPr="007E4C47">
        <w:t>.</w:t>
      </w:r>
    </w:p>
    <w:p w14:paraId="771BAAAD" w14:textId="4DD2900C" w:rsidR="002707D2" w:rsidRDefault="008745F4" w:rsidP="002707D2">
      <w:pPr>
        <w:pStyle w:val="Otsikko1"/>
      </w:pPr>
      <w:bookmarkStart w:id="17" w:name="_Toc205539830"/>
      <w:r>
        <w:lastRenderedPageBreak/>
        <w:t>Johdanto</w:t>
      </w:r>
      <w:bookmarkEnd w:id="17"/>
    </w:p>
    <w:p w14:paraId="7B6FA53B" w14:textId="77777777" w:rsidR="007E4C47" w:rsidRDefault="007E4C47" w:rsidP="007E4C47">
      <w:r>
        <w:t xml:space="preserve">Aloita leipätekstin kirjoittaminen tästä </w:t>
      </w:r>
      <w:r w:rsidRPr="00880D27">
        <w:rPr>
          <w:b/>
        </w:rPr>
        <w:t>Normaali</w:t>
      </w:r>
      <w:r>
        <w:t>-tyylillä.</w:t>
      </w:r>
    </w:p>
    <w:p w14:paraId="0522C857" w14:textId="6120A9E1" w:rsidR="007E4C47" w:rsidRDefault="008745F4" w:rsidP="007E4C47">
      <w:pPr>
        <w:pStyle w:val="Otsikko2"/>
        <w:numPr>
          <w:ilvl w:val="1"/>
          <w:numId w:val="10"/>
        </w:numPr>
        <w:ind w:left="397" w:hanging="397"/>
      </w:pPr>
      <w:bookmarkStart w:id="18" w:name="_Toc205539831"/>
      <w:r w:rsidRPr="008745F4">
        <w:t>Tausta ja motivaatio</w:t>
      </w:r>
      <w:bookmarkEnd w:id="18"/>
    </w:p>
    <w:p w14:paraId="226C677B" w14:textId="77777777" w:rsidR="007E4C47" w:rsidRDefault="007E4C47" w:rsidP="007E4C47">
      <w:r>
        <w:t xml:space="preserve">Käytä ensimmäisen tason (yksinumeroisissa) otsikoissa tyyliä </w:t>
      </w:r>
      <w:r w:rsidRPr="00880D27">
        <w:rPr>
          <w:b/>
        </w:rPr>
        <w:t>1 Otsikko</w:t>
      </w:r>
      <w:r>
        <w:t xml:space="preserve">, toisen tason (kaksinumeroisissa) otsikoissa tyyliä </w:t>
      </w:r>
      <w:r w:rsidRPr="00880D27">
        <w:rPr>
          <w:b/>
        </w:rPr>
        <w:t>1.1 Otsikko</w:t>
      </w:r>
      <w:r>
        <w:t xml:space="preserve"> ja kolmannen tason otsikoissa tyyliä </w:t>
      </w:r>
      <w:r w:rsidRPr="00880D27">
        <w:rPr>
          <w:b/>
        </w:rPr>
        <w:t>1.1.1 Otsikko</w:t>
      </w:r>
      <w:r>
        <w:t>. Käyttämällä otsikkotyylejä kaikissa työsi otsikoissa voit hyödyntää asiakirjan automaattista sisällysluetteloa.</w:t>
      </w:r>
    </w:p>
    <w:p w14:paraId="33CAA42A" w14:textId="3A33021E" w:rsidR="007E4C47" w:rsidRDefault="008745F4" w:rsidP="007E4C47">
      <w:pPr>
        <w:pStyle w:val="Otsikko2"/>
        <w:numPr>
          <w:ilvl w:val="1"/>
          <w:numId w:val="10"/>
        </w:numPr>
        <w:ind w:left="397" w:hanging="397"/>
      </w:pPr>
      <w:bookmarkStart w:id="19" w:name="_Toc205539832"/>
      <w:r w:rsidRPr="008745F4">
        <w:t>Tavoitteet, rajaukset ja tutkimuskysymykset</w:t>
      </w:r>
      <w:bookmarkEnd w:id="19"/>
    </w:p>
    <w:p w14:paraId="0008A7DE" w14:textId="77777777" w:rsidR="007E4C47" w:rsidRDefault="007E4C47" w:rsidP="007E4C47">
      <w:r>
        <w:t>Pääluvun alla ei voi olla vain yhtä alalukua. Jos koet alalukujen käytön tarpeelliseksi, tulee niitä olla pääluvun alla vähintään kaksi kappaletta.</w:t>
      </w:r>
    </w:p>
    <w:p w14:paraId="671CA37F" w14:textId="77777777" w:rsidR="007E4C47" w:rsidRPr="00715C69" w:rsidRDefault="007E4C47" w:rsidP="007E4C47">
      <w:pPr>
        <w:pStyle w:val="UnnumberedHeading"/>
      </w:pPr>
      <w:r w:rsidRPr="00715C69">
        <w:t>Numeroimaton alaotsikko</w:t>
      </w:r>
    </w:p>
    <w:p w14:paraId="50B933A7" w14:textId="77777777" w:rsidR="00790B58" w:rsidRPr="00790B58" w:rsidRDefault="007E4C47" w:rsidP="00790B58">
      <w:r>
        <w:t xml:space="preserve">Vain kolmen ensimmäisen tason otsikot numeroidaan. Jos otsikon alle tulee numeroimattomia alaotsikoita, ne erotetaan normaalitekstistä käyttämällä lihavointia tai valmista tyyliä </w:t>
      </w:r>
      <w:r w:rsidRPr="00086C5C">
        <w:rPr>
          <w:b/>
          <w:bCs/>
        </w:rPr>
        <w:t>Numeroimaton väliotsikko</w:t>
      </w:r>
      <w:r>
        <w:t>.</w:t>
      </w:r>
    </w:p>
    <w:p w14:paraId="6BFF6016" w14:textId="43C53CE1" w:rsidR="00790B58" w:rsidRPr="00A4239F" w:rsidRDefault="008745F4" w:rsidP="00790B58">
      <w:pPr>
        <w:pStyle w:val="Otsikko1"/>
      </w:pPr>
      <w:bookmarkStart w:id="20" w:name="_Toc205539833"/>
      <w:bookmarkStart w:id="21" w:name="_Toc237330449"/>
      <w:bookmarkStart w:id="22" w:name="_Toc237401252"/>
      <w:bookmarkStart w:id="23" w:name="_Toc237401817"/>
      <w:bookmarkStart w:id="24" w:name="_Toc237402711"/>
      <w:bookmarkStart w:id="25" w:name="_Toc237404619"/>
      <w:bookmarkStart w:id="26" w:name="_Toc237404949"/>
      <w:bookmarkStart w:id="27" w:name="_Toc237405487"/>
      <w:bookmarkStart w:id="28" w:name="_Toc237405708"/>
      <w:bookmarkStart w:id="29" w:name="_Toc237405902"/>
      <w:r>
        <w:lastRenderedPageBreak/>
        <w:t>Teoreettinen viitekehys</w:t>
      </w:r>
      <w:bookmarkEnd w:id="20"/>
    </w:p>
    <w:p w14:paraId="3F1624B4" w14:textId="77777777" w:rsidR="006C01A6" w:rsidRDefault="006C01A6" w:rsidP="006C01A6">
      <w:r>
        <w:t xml:space="preserve">Aloita leipätekstin kirjoittaminen tästä </w:t>
      </w:r>
      <w:r w:rsidRPr="00880D27">
        <w:rPr>
          <w:b/>
        </w:rPr>
        <w:t>Normaali</w:t>
      </w:r>
      <w:r>
        <w:t>-tyylillä.</w:t>
      </w:r>
    </w:p>
    <w:p w14:paraId="4F8AD8D8" w14:textId="77777777" w:rsidR="00580E2A" w:rsidRDefault="005A207B" w:rsidP="004270E8">
      <w:r w:rsidRPr="0068126F">
        <w:t xml:space="preserve">Huomioi tekstin ulkoasussa dokumentin </w:t>
      </w:r>
      <w:r w:rsidRPr="00086C5C">
        <w:rPr>
          <w:b/>
          <w:bCs/>
        </w:rPr>
        <w:t>saavutettavuus</w:t>
      </w:r>
      <w:r w:rsidRPr="0068126F">
        <w:t xml:space="preserve">. Katso tarkempia ohjeita opinnäytetyön </w:t>
      </w:r>
      <w:r w:rsidR="00086C5C">
        <w:t>raportti</w:t>
      </w:r>
      <w:r w:rsidRPr="0068126F">
        <w:t>pohjan käyt</w:t>
      </w:r>
      <w:r w:rsidR="00086C5C">
        <w:t>tö</w:t>
      </w:r>
      <w:r w:rsidRPr="0068126F">
        <w:t>ohje</w:t>
      </w:r>
      <w:r w:rsidR="00086C5C">
        <w:t>e</w:t>
      </w:r>
      <w:r w:rsidRPr="0068126F">
        <w:t>sta.</w:t>
      </w:r>
    </w:p>
    <w:p w14:paraId="539D4849" w14:textId="77777777" w:rsidR="008745F4" w:rsidRDefault="008745F4" w:rsidP="004270E8"/>
    <w:p w14:paraId="1CB26244" w14:textId="30C3FC26" w:rsidR="008745F4" w:rsidRDefault="008745F4" w:rsidP="008745F4">
      <w:pPr>
        <w:pStyle w:val="Otsikko2"/>
      </w:pPr>
      <w:bookmarkStart w:id="30" w:name="_Toc205539834"/>
      <w:r>
        <w:t>Digitalisaatio urheilussa Tulosanalytiikka suunnistuksessa</w:t>
      </w:r>
      <w:bookmarkEnd w:id="30"/>
    </w:p>
    <w:p w14:paraId="373B4C4A" w14:textId="3CEB76E0" w:rsidR="008745F4" w:rsidRDefault="008745F4" w:rsidP="008745F4">
      <w:pPr>
        <w:pStyle w:val="Otsikko2"/>
      </w:pPr>
      <w:bookmarkStart w:id="31" w:name="_Toc205539835"/>
      <w:r>
        <w:t>Tietosuoja ja GDPR</w:t>
      </w:r>
      <w:bookmarkEnd w:id="31"/>
    </w:p>
    <w:p w14:paraId="14F9A756" w14:textId="53F6C895" w:rsidR="008745F4" w:rsidRDefault="008745F4" w:rsidP="008745F4">
      <w:pPr>
        <w:pStyle w:val="Otsikko1"/>
      </w:pPr>
      <w:bookmarkStart w:id="32" w:name="_Toc205539836"/>
      <w:r w:rsidRPr="008745F4">
        <w:lastRenderedPageBreak/>
        <w:t>Kehitysmenetelmät ja teknologiat</w:t>
      </w:r>
      <w:bookmarkEnd w:id="32"/>
    </w:p>
    <w:p w14:paraId="3DC32B28" w14:textId="783F45C0" w:rsidR="008745F4" w:rsidRDefault="008745F4" w:rsidP="008745F4">
      <w:pPr>
        <w:pStyle w:val="Otsikko2"/>
        <w:ind w:left="357" w:hanging="357"/>
      </w:pPr>
      <w:bookmarkStart w:id="33" w:name="_Toc205539837"/>
      <w:r w:rsidRPr="008745F4">
        <w:t>Ketterät menetelmät</w:t>
      </w:r>
      <w:bookmarkEnd w:id="33"/>
    </w:p>
    <w:p w14:paraId="762AF225" w14:textId="2470E28A" w:rsidR="008745F4" w:rsidRPr="008745F4" w:rsidRDefault="008745F4" w:rsidP="008745F4">
      <w:pPr>
        <w:pStyle w:val="Otsikko2"/>
      </w:pPr>
      <w:bookmarkStart w:id="34" w:name="_Toc205539838"/>
      <w:r w:rsidRPr="008745F4">
        <w:t>Käytetyt teknologiat ja tiedostomuodot</w:t>
      </w:r>
      <w:bookmarkEnd w:id="34"/>
    </w:p>
    <w:p w14:paraId="079C2B0D" w14:textId="35D87E91" w:rsidR="008745F4" w:rsidRDefault="0012556A" w:rsidP="008745F4">
      <w:pPr>
        <w:pStyle w:val="Otsikko1"/>
      </w:pPr>
      <w:bookmarkStart w:id="35" w:name="_Toc205539839"/>
      <w:r w:rsidRPr="0012556A">
        <w:lastRenderedPageBreak/>
        <w:t>Sovelluksen suunnittelu ja toteutus</w:t>
      </w:r>
      <w:bookmarkEnd w:id="35"/>
    </w:p>
    <w:p w14:paraId="378F4148" w14:textId="52E72A17" w:rsidR="0012556A" w:rsidRDefault="00963B80" w:rsidP="0012556A">
      <w:pPr>
        <w:pStyle w:val="Otsikko2"/>
      </w:pPr>
      <w:bookmarkStart w:id="36" w:name="_Toc205539840"/>
      <w:r w:rsidRPr="00963B80">
        <w:t>Sovelluksen suunnittelu ja toteutus</w:t>
      </w:r>
      <w:bookmarkEnd w:id="36"/>
    </w:p>
    <w:p w14:paraId="7605C096" w14:textId="3C57DBAA" w:rsidR="00963B80" w:rsidRDefault="00963B80" w:rsidP="00963B80">
      <w:pPr>
        <w:pStyle w:val="Otsikko2"/>
      </w:pPr>
      <w:bookmarkStart w:id="37" w:name="_Toc205539841"/>
      <w:r w:rsidRPr="00963B80">
        <w:t>Tietomallit ja tiedon käsittely</w:t>
      </w:r>
      <w:bookmarkEnd w:id="37"/>
    </w:p>
    <w:p w14:paraId="49EF5185" w14:textId="0CEEADD4" w:rsidR="00963B80" w:rsidRPr="00963B80" w:rsidRDefault="00963B80" w:rsidP="00963B80">
      <w:pPr>
        <w:pStyle w:val="Otsikko2"/>
      </w:pPr>
      <w:bookmarkStart w:id="38" w:name="_Toc205539842"/>
      <w:r w:rsidRPr="00963B80">
        <w:t>Tietomallit ja tiedon käsittely</w:t>
      </w:r>
      <w:bookmarkEnd w:id="38"/>
    </w:p>
    <w:p w14:paraId="1CADACF0" w14:textId="12DAA936" w:rsidR="00B41368" w:rsidRDefault="00963B80" w:rsidP="00B41368">
      <w:pPr>
        <w:pStyle w:val="Otsikko1"/>
        <w:numPr>
          <w:ilvl w:val="0"/>
          <w:numId w:val="10"/>
        </w:numPr>
        <w:ind w:left="255" w:hanging="255"/>
      </w:pPr>
      <w:bookmarkStart w:id="39" w:name="_Toc205539843"/>
      <w:r w:rsidRPr="00963B80">
        <w:lastRenderedPageBreak/>
        <w:t>Käyttäjätestaus ja arviointi</w:t>
      </w:r>
      <w:bookmarkEnd w:id="39"/>
    </w:p>
    <w:p w14:paraId="4DD03E31" w14:textId="77777777" w:rsidR="00B41368" w:rsidRDefault="00B41368" w:rsidP="00B41368">
      <w:r>
        <w:t xml:space="preserve">Aloita leipätekstin kirjoittaminen tästä </w:t>
      </w:r>
      <w:r w:rsidRPr="00880D27">
        <w:rPr>
          <w:b/>
        </w:rPr>
        <w:t>Normaali</w:t>
      </w:r>
      <w:r>
        <w:t>-tyylillä.</w:t>
      </w:r>
    </w:p>
    <w:p w14:paraId="48EEB0D2" w14:textId="77777777" w:rsidR="00086C5C" w:rsidRDefault="006C01A6" w:rsidP="006C01A6">
      <w:r w:rsidRPr="006C01A6">
        <w:t xml:space="preserve">Otsikoi loppuluku itse mieluiten siten, että otsikko kertoo luvun olennaisimman sisällön. Jos sisältölähtöinen otsikointi ei ole mahdollista, loppuluvun otsikko voi olla esimerkiksi </w:t>
      </w:r>
      <w:r w:rsidR="00931531">
        <w:t>”</w:t>
      </w:r>
      <w:r w:rsidRPr="006C01A6">
        <w:t>L</w:t>
      </w:r>
      <w:r w:rsidR="00547A7D">
        <w:t>opuksi</w:t>
      </w:r>
      <w:r w:rsidR="00931531">
        <w:t>”</w:t>
      </w:r>
      <w:r w:rsidRPr="006C01A6">
        <w:t>.</w:t>
      </w:r>
    </w:p>
    <w:p w14:paraId="08024C06" w14:textId="77777777" w:rsidR="001403A9" w:rsidRDefault="00086C5C" w:rsidP="006C01A6">
      <w:r w:rsidRPr="00086C5C">
        <w:t>Loppuluvussa on tarpeen koota käsitelty tuomalla esiin, millaista tietoa saatiin, arvioida työskentelyä ja osoittaa, miten tuloksia voidaan hyödyntää sekä millaista tutkimus- ja/tai kehittämistyötä tarvitaan jatkossa</w:t>
      </w:r>
      <w:r w:rsidR="006C01A6" w:rsidRPr="006C01A6">
        <w:t>.</w:t>
      </w:r>
    </w:p>
    <w:p w14:paraId="5CD78782" w14:textId="59C7FB45" w:rsidR="00963B80" w:rsidRDefault="00963B80" w:rsidP="00963B80">
      <w:pPr>
        <w:pStyle w:val="Otsikko1"/>
      </w:pPr>
      <w:bookmarkStart w:id="40" w:name="_Toc205539844"/>
      <w:r w:rsidRPr="00963B80">
        <w:lastRenderedPageBreak/>
        <w:t>Jatkokehitys ja kaupallistaminen</w:t>
      </w:r>
      <w:bookmarkEnd w:id="40"/>
    </w:p>
    <w:p w14:paraId="4E0E966C" w14:textId="1C74981D" w:rsidR="00963B80" w:rsidRPr="00963B80" w:rsidRDefault="00963B80" w:rsidP="00963B80">
      <w:pPr>
        <w:pStyle w:val="Otsikko1"/>
      </w:pPr>
      <w:bookmarkStart w:id="41" w:name="_Toc205539845"/>
      <w:r w:rsidRPr="00963B80">
        <w:lastRenderedPageBreak/>
        <w:t>Yhteenveto ja johtopäätökset</w:t>
      </w:r>
      <w:bookmarkEnd w:id="41"/>
    </w:p>
    <w:p w14:paraId="5B2B2C96" w14:textId="77777777" w:rsidR="002D1462" w:rsidRPr="00F9035F" w:rsidRDefault="002D1462" w:rsidP="00C31706">
      <w:pPr>
        <w:pStyle w:val="REFERENCES"/>
      </w:pPr>
      <w:bookmarkStart w:id="42" w:name="_Toc257354355"/>
      <w:bookmarkStart w:id="43" w:name="_Toc257355747"/>
      <w:bookmarkStart w:id="44" w:name="_Toc205539846"/>
      <w:r w:rsidRPr="00F9035F">
        <w:lastRenderedPageBreak/>
        <w:t>L</w:t>
      </w:r>
      <w:bookmarkEnd w:id="21"/>
      <w:bookmarkEnd w:id="22"/>
      <w:bookmarkEnd w:id="23"/>
      <w:bookmarkEnd w:id="24"/>
      <w:bookmarkEnd w:id="25"/>
      <w:bookmarkEnd w:id="26"/>
      <w:bookmarkEnd w:id="27"/>
      <w:bookmarkEnd w:id="28"/>
      <w:bookmarkEnd w:id="29"/>
      <w:bookmarkEnd w:id="42"/>
      <w:bookmarkEnd w:id="43"/>
      <w:r w:rsidR="00547A7D">
        <w:t>ähteet</w:t>
      </w:r>
      <w:bookmarkEnd w:id="44"/>
    </w:p>
    <w:bookmarkEnd w:id="0"/>
    <w:bookmarkEnd w:id="1"/>
    <w:p w14:paraId="225A6F5B" w14:textId="77777777" w:rsidR="00A406BC" w:rsidRDefault="00A473FA" w:rsidP="00642220">
      <w:pPr>
        <w:pStyle w:val="Sourcematerial"/>
      </w:pPr>
      <w:r>
        <w:t xml:space="preserve">Lisää käyttämäsi lähteet tähän kohtaan </w:t>
      </w:r>
      <w:r w:rsidRPr="00880D27">
        <w:rPr>
          <w:b/>
        </w:rPr>
        <w:t>Lähde</w:t>
      </w:r>
      <w:r w:rsidR="0049734C">
        <w:t>-tyylillä.</w:t>
      </w:r>
      <w:r w:rsidR="00A406BC">
        <w:t xml:space="preserve"> </w:t>
      </w:r>
    </w:p>
    <w:p w14:paraId="026EA904" w14:textId="77777777" w:rsidR="00A473FA" w:rsidRDefault="00086C5C" w:rsidP="00642220">
      <w:pPr>
        <w:pStyle w:val="Sourcematerial"/>
      </w:pPr>
      <w:bookmarkStart w:id="45" w:name="_Hlk64204481"/>
      <w:r w:rsidRPr="00086C5C">
        <w:t xml:space="preserve">Huomioi käyttämäsi lähdeviittausjärjestelmän ohjeistukset tekstiviitteiden ja lähdeluettelon laatimisessa. Viitteiden ja lähteiden välillä tulee olla hakusanavastaavuus (sama sana viitteen alussa ja ko. lähdemerkinnän alussa lähdeluettelossa). Kaikki lähteet (myös kuvalähteet ja sähköiset lähteet) merkitään samaan luetteloon kirjoittajan tai tiedon tuottajan nimen mukaisessa </w:t>
      </w:r>
      <w:r w:rsidRPr="00086C5C">
        <w:rPr>
          <w:b/>
          <w:bCs/>
        </w:rPr>
        <w:t>aakkosjärjestyksessä</w:t>
      </w:r>
      <w:r w:rsidR="00273E92">
        <w:t>.</w:t>
      </w:r>
    </w:p>
    <w:bookmarkEnd w:id="45"/>
    <w:p w14:paraId="6A569F58" w14:textId="77777777" w:rsidR="00B41368" w:rsidRDefault="00B41368" w:rsidP="00642220">
      <w:pPr>
        <w:pStyle w:val="Sourcematerial"/>
      </w:pPr>
    </w:p>
    <w:p w14:paraId="182BE936" w14:textId="77777777" w:rsidR="004D7A94" w:rsidRDefault="004D7A94" w:rsidP="00970CB0"/>
    <w:p w14:paraId="679E78DC" w14:textId="77777777" w:rsidR="00A473FA" w:rsidRDefault="00A473FA" w:rsidP="00970CB0">
      <w:pPr>
        <w:sectPr w:rsidR="00A473FA" w:rsidSect="00197D23">
          <w:headerReference w:type="default" r:id="rId13"/>
          <w:footerReference w:type="default" r:id="rId14"/>
          <w:pgSz w:w="11906" w:h="16838" w:code="9"/>
          <w:pgMar w:top="1701" w:right="1134" w:bottom="1701" w:left="2268" w:header="709" w:footer="709" w:gutter="0"/>
          <w:cols w:space="708"/>
          <w:docGrid w:linePitch="360"/>
        </w:sectPr>
      </w:pPr>
    </w:p>
    <w:p w14:paraId="458F6B42" w14:textId="77777777" w:rsidR="00773DBD" w:rsidRPr="00A05A73" w:rsidRDefault="00A473FA" w:rsidP="009F275E">
      <w:pPr>
        <w:pStyle w:val="HeadingofAppendix"/>
        <w:rPr>
          <w:lang w:eastAsia="fi-FI"/>
        </w:rPr>
      </w:pPr>
      <w:r>
        <w:rPr>
          <w:lang w:eastAsia="fi-FI"/>
        </w:rPr>
        <w:lastRenderedPageBreak/>
        <w:t>Liitteen otsikko</w:t>
      </w:r>
    </w:p>
    <w:p w14:paraId="2A12ACED" w14:textId="77777777" w:rsidR="0049734C" w:rsidRDefault="0049734C" w:rsidP="0049734C">
      <w:r>
        <w:t xml:space="preserve">Liitä tälle sivulle liitteenä oleva dokumentti omana kokonaisuutenaan. </w:t>
      </w:r>
      <w:r w:rsidRPr="00FA0957">
        <w:t xml:space="preserve">Ohjeita erityyppisten liitteiden liittämiseksi (esim. docx ja pdf) </w:t>
      </w:r>
      <w:r w:rsidR="00086C5C" w:rsidRPr="00086C5C">
        <w:t>löydät opinnäytetyön raporttipohjan käyttöohjeesta</w:t>
      </w:r>
      <w:r w:rsidRPr="00FA0957">
        <w:t>.</w:t>
      </w:r>
    </w:p>
    <w:p w14:paraId="2980D3CB" w14:textId="77777777" w:rsidR="0049734C" w:rsidRDefault="0049734C" w:rsidP="0049734C">
      <w:r>
        <w:t>Jos työhösi ei tule liitteitä, poista koko sivu alla kuvatulla tavalla.</w:t>
      </w:r>
      <w:r w:rsidR="00931531" w:rsidRPr="00931531">
        <w:t xml:space="preserve"> Koska poistamisen aikana tämä ohje poistamiseen katoaa, voit tarvittaessa tulostaa ohjeen tai kopioida ohjeen uuteen tyhjään Wordin asiakirjaan</w:t>
      </w:r>
      <w:r w:rsidR="00931531">
        <w:t>.</w:t>
      </w:r>
    </w:p>
    <w:p w14:paraId="4E49E877" w14:textId="77777777" w:rsidR="00FC6CF6" w:rsidRPr="00FC6CF6" w:rsidRDefault="00C27837" w:rsidP="00FC6CF6">
      <w:pPr>
        <w:pStyle w:val="UnnumberedHeading"/>
      </w:pPr>
      <w:r>
        <w:t>Liitesivun poistaminen</w:t>
      </w:r>
    </w:p>
    <w:p w14:paraId="0467EF48" w14:textId="77777777" w:rsidR="00FC6CF6" w:rsidRPr="00FC6CF6" w:rsidRDefault="00FC6CF6" w:rsidP="00FC6CF6">
      <w:pPr>
        <w:numPr>
          <w:ilvl w:val="0"/>
          <w:numId w:val="21"/>
        </w:numPr>
        <w:ind w:left="360"/>
        <w:contextualSpacing/>
      </w:pPr>
      <w:r w:rsidRPr="00FC6CF6">
        <w:t xml:space="preserve">Sinun täytyy ensin muuttaa liitesivun ylätunniste. Napsauta kohdistin sille sivulle, jossa poistettava liite on. Kaksoisnapsauta hiirellä liitteen ylätunnisteen päällä, jolloin se aktivoituu. </w:t>
      </w:r>
    </w:p>
    <w:p w14:paraId="22534CAA" w14:textId="77777777" w:rsidR="00FC6CF6" w:rsidRPr="00FC6CF6" w:rsidRDefault="00FC6CF6" w:rsidP="00FC6CF6">
      <w:pPr>
        <w:numPr>
          <w:ilvl w:val="0"/>
          <w:numId w:val="21"/>
        </w:numPr>
        <w:ind w:left="360"/>
        <w:contextualSpacing/>
      </w:pPr>
      <w:r w:rsidRPr="00FC6CF6">
        <w:t xml:space="preserve">Word-ikkunan yläosaan ilmestyvät </w:t>
      </w:r>
      <w:r w:rsidRPr="00547A7D">
        <w:rPr>
          <w:b/>
          <w:bCs/>
          <w:iCs/>
        </w:rPr>
        <w:t>Ylä</w:t>
      </w:r>
      <w:r w:rsidR="00B84B78">
        <w:rPr>
          <w:b/>
          <w:bCs/>
          <w:iCs/>
        </w:rPr>
        <w:t xml:space="preserve">tunniste </w:t>
      </w:r>
      <w:r w:rsidRPr="00547A7D">
        <w:rPr>
          <w:b/>
          <w:bCs/>
          <w:iCs/>
        </w:rPr>
        <w:t>ja alatunniste</w:t>
      </w:r>
      <w:r w:rsidR="001B7639">
        <w:rPr>
          <w:b/>
          <w:bCs/>
          <w:iCs/>
        </w:rPr>
        <w:t xml:space="preserve"> </w:t>
      </w:r>
      <w:r w:rsidR="001B7639" w:rsidRPr="00880D27">
        <w:rPr>
          <w:bCs/>
          <w:iCs/>
        </w:rPr>
        <w:t>(</w:t>
      </w:r>
      <w:proofErr w:type="spellStart"/>
      <w:r w:rsidR="001B7639" w:rsidRPr="00547A7D">
        <w:rPr>
          <w:b/>
          <w:bCs/>
          <w:iCs/>
        </w:rPr>
        <w:t>Header&amp;Footer</w:t>
      </w:r>
      <w:proofErr w:type="spellEnd"/>
      <w:r w:rsidR="001B7639" w:rsidRPr="00880D27">
        <w:rPr>
          <w:bCs/>
          <w:iCs/>
        </w:rPr>
        <w:t>)</w:t>
      </w:r>
      <w:r w:rsidRPr="00547A7D">
        <w:rPr>
          <w:b/>
          <w:bCs/>
          <w:iCs/>
        </w:rPr>
        <w:t xml:space="preserve"> </w:t>
      </w:r>
      <w:r w:rsidRPr="001B7639">
        <w:rPr>
          <w:iCs/>
        </w:rPr>
        <w:t>-työkalut</w:t>
      </w:r>
      <w:r w:rsidRPr="00547A7D">
        <w:rPr>
          <w:b/>
          <w:bCs/>
          <w:iCs/>
        </w:rPr>
        <w:t xml:space="preserve">. </w:t>
      </w:r>
      <w:r>
        <w:t>Valitse työkaluista toiminto</w:t>
      </w:r>
      <w:r w:rsidR="00547A7D">
        <w:t xml:space="preserve"> </w:t>
      </w:r>
      <w:r w:rsidR="00547A7D" w:rsidRPr="001B7639">
        <w:rPr>
          <w:b/>
          <w:bCs/>
        </w:rPr>
        <w:t>Linkitä edelliseen</w:t>
      </w:r>
      <w:r w:rsidR="003558AD">
        <w:rPr>
          <w:b/>
          <w:bCs/>
        </w:rPr>
        <w:t xml:space="preserve"> </w:t>
      </w:r>
      <w:r w:rsidR="003558AD">
        <w:rPr>
          <w:noProof/>
        </w:rPr>
        <w:drawing>
          <wp:inline distT="0" distB="0" distL="0" distR="0" wp14:anchorId="34F55D13" wp14:editId="44006437">
            <wp:extent cx="1346200" cy="286261"/>
            <wp:effectExtent l="0" t="0" r="6350" b="0"/>
            <wp:docPr id="17" name="Kuva 17" descr="Kuvakaappaus Linkitä edelliseen -toimintopainikke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Kuva 17" descr="Kuvakaappaus Linkitä edelliseen -toimintopainikkeesta."/>
                    <pic:cNvPicPr/>
                  </pic:nvPicPr>
                  <pic:blipFill>
                    <a:blip r:embed="rId15"/>
                    <a:stretch>
                      <a:fillRect/>
                    </a:stretch>
                  </pic:blipFill>
                  <pic:spPr>
                    <a:xfrm>
                      <a:off x="0" y="0"/>
                      <a:ext cx="1362614" cy="289751"/>
                    </a:xfrm>
                    <a:prstGeom prst="rect">
                      <a:avLst/>
                    </a:prstGeom>
                  </pic:spPr>
                </pic:pic>
              </a:graphicData>
            </a:graphic>
          </wp:inline>
        </w:drawing>
      </w:r>
      <w:r w:rsidRPr="001B7639">
        <w:rPr>
          <w:b/>
          <w:bCs/>
        </w:rPr>
        <w:t xml:space="preserve"> </w:t>
      </w:r>
      <w:r w:rsidRPr="00880D27">
        <w:rPr>
          <w:bCs/>
        </w:rPr>
        <w:t>(</w:t>
      </w:r>
      <w:proofErr w:type="spellStart"/>
      <w:r w:rsidRPr="00A90F3A">
        <w:rPr>
          <w:b/>
          <w:bCs/>
        </w:rPr>
        <w:t>Link</w:t>
      </w:r>
      <w:proofErr w:type="spellEnd"/>
      <w:r w:rsidRPr="00A90F3A">
        <w:rPr>
          <w:b/>
          <w:bCs/>
        </w:rPr>
        <w:t xml:space="preserve"> to </w:t>
      </w:r>
      <w:proofErr w:type="spellStart"/>
      <w:r w:rsidRPr="00A90F3A">
        <w:rPr>
          <w:b/>
          <w:bCs/>
        </w:rPr>
        <w:t>Previous</w:t>
      </w:r>
      <w:proofErr w:type="spellEnd"/>
      <w:proofErr w:type="gramStart"/>
      <w:r w:rsidR="001B7639" w:rsidRPr="00880D27">
        <w:rPr>
          <w:bCs/>
        </w:rPr>
        <w:t>)</w:t>
      </w:r>
      <w:r w:rsidR="00547A7D" w:rsidRPr="00547A7D">
        <w:rPr>
          <w:noProof/>
          <w:lang w:eastAsia="fi-FI"/>
        </w:rPr>
        <w:t xml:space="preserve"> </w:t>
      </w:r>
      <w:r w:rsidR="00547A7D">
        <w:rPr>
          <w:noProof/>
          <w:lang w:eastAsia="fi-FI"/>
        </w:rPr>
        <w:t>.</w:t>
      </w:r>
      <w:proofErr w:type="gramEnd"/>
      <w:r w:rsidRPr="00FC6CF6">
        <w:t xml:space="preserve"> Ohjelma varmistaa sinulta, haluatko käyttää edellisen osan</w:t>
      </w:r>
      <w:r w:rsidR="000449A8">
        <w:t xml:space="preserve"> ylä- ja alatunnistetta (Kuva 1</w:t>
      </w:r>
      <w:r w:rsidRPr="00FC6CF6">
        <w:t xml:space="preserve">). Vastaa tähän </w:t>
      </w:r>
      <w:r w:rsidRPr="00547A7D">
        <w:rPr>
          <w:b/>
          <w:bCs/>
          <w:iCs/>
        </w:rPr>
        <w:t xml:space="preserve">Kyllä </w:t>
      </w:r>
      <w:r w:rsidRPr="00880D27">
        <w:rPr>
          <w:bCs/>
          <w:iCs/>
        </w:rPr>
        <w:t>(</w:t>
      </w:r>
      <w:proofErr w:type="spellStart"/>
      <w:r w:rsidRPr="00547A7D">
        <w:rPr>
          <w:b/>
          <w:bCs/>
          <w:iCs/>
        </w:rPr>
        <w:t>Yes</w:t>
      </w:r>
      <w:proofErr w:type="spellEnd"/>
      <w:r w:rsidRPr="00880D27">
        <w:rPr>
          <w:bCs/>
          <w:iCs/>
        </w:rPr>
        <w:t>)</w:t>
      </w:r>
      <w:r w:rsidRPr="00FC6CF6">
        <w:t>. Liitteen ylätunnisteeksi vaihtuu sama kuin edellisessä osassa (eli edellisen liitteen ylätunniste tai tekstiosan sivunumerointi).</w:t>
      </w:r>
    </w:p>
    <w:p w14:paraId="70B0CF60" w14:textId="77777777" w:rsidR="00FC6CF6" w:rsidRPr="00FC6CF6" w:rsidRDefault="00FC6CF6" w:rsidP="00FC6CF6">
      <w:pPr>
        <w:ind w:left="360"/>
        <w:contextualSpacing/>
      </w:pPr>
    </w:p>
    <w:p w14:paraId="4A1089DD" w14:textId="77777777" w:rsidR="00FC6CF6" w:rsidRPr="00FC6CF6" w:rsidRDefault="00FC6CF6" w:rsidP="00FC6CF6">
      <w:pPr>
        <w:ind w:left="360"/>
        <w:contextualSpacing/>
      </w:pPr>
      <w:r w:rsidRPr="00FC6CF6">
        <w:rPr>
          <w:noProof/>
          <w:lang w:eastAsia="fi-FI"/>
        </w:rPr>
        <w:drawing>
          <wp:inline distT="0" distB="0" distL="0" distR="0" wp14:anchorId="5E11624D" wp14:editId="5BF51962">
            <wp:extent cx="4895850" cy="1032129"/>
            <wp:effectExtent l="0" t="0" r="0" b="0"/>
            <wp:docPr id="6" name="Kuva 6" descr="Kuvakaappaus: ylätunnisteen muuttami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uva 6" descr="Kuvakaappaus: ylätunnisteen muuttaminen"/>
                    <pic:cNvPicPr/>
                  </pic:nvPicPr>
                  <pic:blipFill>
                    <a:blip r:embed="rId16"/>
                    <a:stretch>
                      <a:fillRect/>
                    </a:stretch>
                  </pic:blipFill>
                  <pic:spPr>
                    <a:xfrm>
                      <a:off x="0" y="0"/>
                      <a:ext cx="4997062" cy="1053466"/>
                    </a:xfrm>
                    <a:prstGeom prst="rect">
                      <a:avLst/>
                    </a:prstGeom>
                  </pic:spPr>
                </pic:pic>
              </a:graphicData>
            </a:graphic>
          </wp:inline>
        </w:drawing>
      </w:r>
    </w:p>
    <w:p w14:paraId="7785C404" w14:textId="77777777" w:rsidR="00FC6CF6" w:rsidRPr="00FC6CF6" w:rsidRDefault="00FC6CF6" w:rsidP="00FC6CF6">
      <w:pPr>
        <w:pStyle w:val="Kuvaotsikko"/>
        <w:ind w:firstLine="360"/>
      </w:pPr>
      <w:bookmarkStart w:id="46" w:name="_Toc137394105"/>
      <w:r>
        <w:t xml:space="preserve">Kuva </w:t>
      </w:r>
      <w:fldSimple w:instr=" SEQ Kuva \* ARABIC ">
        <w:r w:rsidR="00910A0B">
          <w:rPr>
            <w:noProof/>
          </w:rPr>
          <w:t>1</w:t>
        </w:r>
      </w:fldSimple>
      <w:r>
        <w:t xml:space="preserve">. </w:t>
      </w:r>
      <w:r w:rsidRPr="00FC6CF6">
        <w:t>Liitteen ylätunnisteen muuttaminen.</w:t>
      </w:r>
      <w:bookmarkEnd w:id="46"/>
    </w:p>
    <w:p w14:paraId="61BDBA66" w14:textId="77777777" w:rsidR="00FC6CF6" w:rsidRPr="00FC6CF6" w:rsidRDefault="00FC6CF6" w:rsidP="00FC6CF6">
      <w:pPr>
        <w:numPr>
          <w:ilvl w:val="0"/>
          <w:numId w:val="21"/>
        </w:numPr>
        <w:ind w:left="360"/>
        <w:contextualSpacing/>
      </w:pPr>
      <w:r w:rsidRPr="00FC6CF6">
        <w:t xml:space="preserve">Jos haluat poistaa kerralla useamman </w:t>
      </w:r>
      <w:proofErr w:type="gramStart"/>
      <w:r w:rsidRPr="00FC6CF6">
        <w:t>liite-sivun</w:t>
      </w:r>
      <w:proofErr w:type="gramEnd"/>
      <w:r w:rsidRPr="00FC6CF6">
        <w:t>, muuta tässä kohtaa kaikkien liitteiden ylätunnisteet kohdissa 1 ja 2 neuvotulla tavalla.</w:t>
      </w:r>
    </w:p>
    <w:p w14:paraId="46A4B917" w14:textId="77777777" w:rsidR="00FC6CF6" w:rsidRDefault="00FC6CF6" w:rsidP="00FC6CF6">
      <w:pPr>
        <w:numPr>
          <w:ilvl w:val="0"/>
          <w:numId w:val="21"/>
        </w:numPr>
        <w:ind w:left="360"/>
        <w:contextualSpacing/>
      </w:pPr>
      <w:r w:rsidRPr="00FC6CF6">
        <w:lastRenderedPageBreak/>
        <w:t xml:space="preserve">Lopuksi poistetaan itse liitesivu (liiteosa) ja sivun tekstit. Tämä tarkoittaa </w:t>
      </w:r>
      <w:r>
        <w:t xml:space="preserve">myös </w:t>
      </w:r>
      <w:r w:rsidRPr="00FC6CF6">
        <w:t xml:space="preserve">asiakirjassa ennen liitesivua olevan osanvaihdon poistamista. Saat osanvaihtokoodin näkyviin </w:t>
      </w:r>
      <w:r w:rsidRPr="00547A7D">
        <w:rPr>
          <w:b/>
          <w:bCs/>
          <w:iCs/>
        </w:rPr>
        <w:t xml:space="preserve">Aloitus </w:t>
      </w:r>
      <w:r w:rsidRPr="00880D27">
        <w:rPr>
          <w:bCs/>
          <w:iCs/>
        </w:rPr>
        <w:t>(</w:t>
      </w:r>
      <w:r w:rsidRPr="00547A7D">
        <w:rPr>
          <w:b/>
          <w:bCs/>
          <w:iCs/>
        </w:rPr>
        <w:t>Home</w:t>
      </w:r>
      <w:r w:rsidRPr="00880D27">
        <w:rPr>
          <w:bCs/>
          <w:iCs/>
        </w:rPr>
        <w:t>)</w:t>
      </w:r>
      <w:r w:rsidRPr="00FC6CF6">
        <w:t xml:space="preserve"> -välilehden </w:t>
      </w:r>
      <w:r w:rsidRPr="00547A7D">
        <w:rPr>
          <w:b/>
          <w:bCs/>
          <w:iCs/>
        </w:rPr>
        <w:t xml:space="preserve">Kappale </w:t>
      </w:r>
      <w:r w:rsidRPr="00880D27">
        <w:rPr>
          <w:bCs/>
          <w:iCs/>
        </w:rPr>
        <w:t>(</w:t>
      </w:r>
      <w:proofErr w:type="spellStart"/>
      <w:r w:rsidRPr="00547A7D">
        <w:rPr>
          <w:b/>
          <w:bCs/>
          <w:iCs/>
        </w:rPr>
        <w:t>Paragraph</w:t>
      </w:r>
      <w:proofErr w:type="spellEnd"/>
      <w:r w:rsidRPr="00880D27">
        <w:rPr>
          <w:bCs/>
          <w:iCs/>
        </w:rPr>
        <w:t>)</w:t>
      </w:r>
      <w:r w:rsidRPr="00FC6CF6">
        <w:t xml:space="preserve"> -ryhmän painikkeella </w:t>
      </w:r>
      <w:r w:rsidRPr="00FC6CF6">
        <w:rPr>
          <w:noProof/>
          <w:lang w:eastAsia="fi-FI"/>
        </w:rPr>
        <w:drawing>
          <wp:inline distT="0" distB="0" distL="0" distR="0" wp14:anchorId="64DBB6A4" wp14:editId="5BFA9CF3">
            <wp:extent cx="190500" cy="190500"/>
            <wp:effectExtent l="0" t="0" r="0" b="0"/>
            <wp:docPr id="7" name="Kuva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uva 7">
                      <a:extLst>
                        <a:ext uri="{C183D7F6-B498-43B3-948B-1728B52AA6E4}">
                          <adec:decorative xmlns:adec="http://schemas.microsoft.com/office/drawing/2017/decorative" val="1"/>
                        </a:ext>
                      </a:extLst>
                    </pic:cNvPr>
                    <pic:cNvPicPr/>
                  </pic:nvPicPr>
                  <pic:blipFill>
                    <a:blip r:embed="rId17"/>
                    <a:stretch>
                      <a:fillRect/>
                    </a:stretch>
                  </pic:blipFill>
                  <pic:spPr>
                    <a:xfrm>
                      <a:off x="0" y="0"/>
                      <a:ext cx="190500" cy="190500"/>
                    </a:xfrm>
                    <a:prstGeom prst="rect">
                      <a:avLst/>
                    </a:prstGeom>
                  </pic:spPr>
                </pic:pic>
              </a:graphicData>
            </a:graphic>
          </wp:inline>
        </w:drawing>
      </w:r>
      <w:r w:rsidRPr="00FC6CF6">
        <w:t xml:space="preserve"> ; osanvaihtokoodi näkyy kaksoisviivalla </w:t>
      </w:r>
      <w:r w:rsidR="000449A8">
        <w:t>(Kuva 2</w:t>
      </w:r>
      <w:r w:rsidRPr="00FC6CF6">
        <w:t xml:space="preserve">) poistettavaa liitettä edeltävän sivun lopussa. Poista kyseinen osanvaihtokoodi napsauttamalla koodin kanssa samalle riville ja painamalla </w:t>
      </w:r>
      <w:proofErr w:type="spellStart"/>
      <w:r w:rsidRPr="00547A7D">
        <w:rPr>
          <w:b/>
          <w:bCs/>
          <w:iCs/>
        </w:rPr>
        <w:t>Delete</w:t>
      </w:r>
      <w:proofErr w:type="spellEnd"/>
      <w:r w:rsidRPr="00FC6CF6">
        <w:t>-painiketta näppäimistöltä (</w:t>
      </w:r>
      <w:proofErr w:type="spellStart"/>
      <w:r w:rsidRPr="00FC6CF6">
        <w:t>Delete</w:t>
      </w:r>
      <w:proofErr w:type="spellEnd"/>
      <w:r w:rsidRPr="00FC6CF6">
        <w:t xml:space="preserve"> poistaa kohdistimen oikealta puolelta).</w:t>
      </w:r>
    </w:p>
    <w:p w14:paraId="385D7F9F" w14:textId="77777777" w:rsidR="00086C5C" w:rsidRDefault="00086C5C" w:rsidP="00086C5C">
      <w:pPr>
        <w:ind w:left="360"/>
        <w:contextualSpacing/>
      </w:pPr>
    </w:p>
    <w:p w14:paraId="75F5CF8C" w14:textId="77777777" w:rsidR="000449A8" w:rsidRDefault="000449A8" w:rsidP="000449A8">
      <w:pPr>
        <w:ind w:left="360"/>
        <w:contextualSpacing/>
      </w:pPr>
      <w:r>
        <w:rPr>
          <w:noProof/>
          <w:lang w:eastAsia="fi-FI"/>
        </w:rPr>
        <w:drawing>
          <wp:inline distT="0" distB="0" distL="0" distR="0" wp14:anchorId="3863FB48" wp14:editId="6EABCD4C">
            <wp:extent cx="4991100" cy="258241"/>
            <wp:effectExtent l="0" t="0" r="0" b="8890"/>
            <wp:docPr id="13" name="Kuva 13" descr="Kuvakaappaus: osanvaihtokoo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uva 13" descr="Kuvakaappaus: osanvaihtokoodi"/>
                    <pic:cNvPicPr/>
                  </pic:nvPicPr>
                  <pic:blipFill>
                    <a:blip r:embed="rId18"/>
                    <a:stretch>
                      <a:fillRect/>
                    </a:stretch>
                  </pic:blipFill>
                  <pic:spPr>
                    <a:xfrm>
                      <a:off x="0" y="0"/>
                      <a:ext cx="5200106" cy="269055"/>
                    </a:xfrm>
                    <a:prstGeom prst="rect">
                      <a:avLst/>
                    </a:prstGeom>
                  </pic:spPr>
                </pic:pic>
              </a:graphicData>
            </a:graphic>
          </wp:inline>
        </w:drawing>
      </w:r>
    </w:p>
    <w:p w14:paraId="7228376D" w14:textId="77777777" w:rsidR="000449A8" w:rsidRPr="00FC6CF6" w:rsidRDefault="000449A8" w:rsidP="00547A7D">
      <w:pPr>
        <w:pStyle w:val="Kuvaotsikko"/>
        <w:ind w:firstLine="360"/>
      </w:pPr>
      <w:bookmarkStart w:id="47" w:name="_Toc137394106"/>
      <w:r>
        <w:t xml:space="preserve">Kuva </w:t>
      </w:r>
      <w:fldSimple w:instr=" SEQ Kuva \* ARABIC ">
        <w:r w:rsidR="00910A0B">
          <w:rPr>
            <w:noProof/>
          </w:rPr>
          <w:t>2</w:t>
        </w:r>
      </w:fldSimple>
      <w:r>
        <w:t>. Osanvaihtokoodi.</w:t>
      </w:r>
      <w:bookmarkEnd w:id="47"/>
    </w:p>
    <w:p w14:paraId="0BE33D52" w14:textId="77777777" w:rsidR="00FC6CF6" w:rsidRPr="00FC6CF6" w:rsidRDefault="00FC6CF6" w:rsidP="00FC6CF6">
      <w:pPr>
        <w:numPr>
          <w:ilvl w:val="0"/>
          <w:numId w:val="21"/>
        </w:numPr>
        <w:ind w:left="360"/>
        <w:contextualSpacing/>
      </w:pPr>
      <w:r w:rsidRPr="00FC6CF6">
        <w:t>Poista lopuksi poistettavan liitteen tekstit normaalisti (valitsemalla ja poistamalla).</w:t>
      </w:r>
    </w:p>
    <w:p w14:paraId="27B43BD9" w14:textId="77777777" w:rsidR="00FC6CF6" w:rsidRPr="00FC6CF6" w:rsidRDefault="00FC6CF6" w:rsidP="00FC6CF6">
      <w:pPr>
        <w:numPr>
          <w:ilvl w:val="0"/>
          <w:numId w:val="21"/>
        </w:numPr>
        <w:ind w:left="360"/>
        <w:contextualSpacing/>
      </w:pPr>
      <w:r w:rsidRPr="00FC6CF6">
        <w:t xml:space="preserve">Jos haluat poistaa kerralla useamman </w:t>
      </w:r>
      <w:proofErr w:type="gramStart"/>
      <w:r w:rsidRPr="00FC6CF6">
        <w:t>liite-sivun</w:t>
      </w:r>
      <w:proofErr w:type="gramEnd"/>
      <w:r w:rsidRPr="00FC6CF6">
        <w:t xml:space="preserve">, poista tässä kohtaa kaikkia näitä liitteitä edeltävät osanvaihtokoodit ja </w:t>
      </w:r>
      <w:proofErr w:type="gramStart"/>
      <w:r w:rsidRPr="00FC6CF6">
        <w:t>liite-sivujen</w:t>
      </w:r>
      <w:proofErr w:type="gramEnd"/>
      <w:r w:rsidRPr="00FC6CF6">
        <w:t xml:space="preserve"> tekstit kohdissa </w:t>
      </w:r>
      <w:proofErr w:type="gramStart"/>
      <w:r w:rsidRPr="00FC6CF6">
        <w:t>4-5</w:t>
      </w:r>
      <w:proofErr w:type="gramEnd"/>
      <w:r w:rsidRPr="00FC6CF6">
        <w:t xml:space="preserve"> neuvotulla tavalla.</w:t>
      </w:r>
    </w:p>
    <w:p w14:paraId="4868AB21" w14:textId="77777777" w:rsidR="00FC6CF6" w:rsidRDefault="00FC6CF6" w:rsidP="00FC6CF6"/>
    <w:p w14:paraId="7279ECC6" w14:textId="77777777" w:rsidR="000449A8" w:rsidRDefault="000449A8" w:rsidP="00FC6CF6"/>
    <w:p w14:paraId="4A7D5553" w14:textId="77777777" w:rsidR="000449A8" w:rsidRPr="00FC6CF6" w:rsidRDefault="000449A8" w:rsidP="00FC6CF6">
      <w:pPr>
        <w:sectPr w:rsidR="000449A8" w:rsidRPr="00FC6CF6" w:rsidSect="003150B3">
          <w:headerReference w:type="default" r:id="rId19"/>
          <w:pgSz w:w="11907" w:h="16839" w:code="9"/>
          <w:pgMar w:top="1701" w:right="1134" w:bottom="1701" w:left="2268" w:header="709" w:footer="709" w:gutter="0"/>
          <w:cols w:space="708"/>
          <w:docGrid w:linePitch="360"/>
        </w:sectPr>
      </w:pPr>
    </w:p>
    <w:p w14:paraId="453F327C" w14:textId="77777777" w:rsidR="00C13C73" w:rsidRDefault="0068298B" w:rsidP="00C13C73">
      <w:pPr>
        <w:pStyle w:val="HeadingofAppendix"/>
      </w:pPr>
      <w:r>
        <w:lastRenderedPageBreak/>
        <w:t>Ohje kaavojen, kuvien, kuvioiden ja taulukoiden käyttämiseen</w:t>
      </w:r>
    </w:p>
    <w:p w14:paraId="24809704" w14:textId="77777777" w:rsidR="00086C5C" w:rsidRPr="00086C5C" w:rsidRDefault="00086C5C" w:rsidP="00086C5C">
      <w:pPr>
        <w:pStyle w:val="UnnumberedHeading"/>
      </w:pPr>
      <w:bookmarkStart w:id="48" w:name="_Hlk64204603"/>
      <w:r w:rsidRPr="00086C5C">
        <w:t>Kaavat osana tekstiä</w:t>
      </w:r>
    </w:p>
    <w:p w14:paraId="742E315E" w14:textId="77777777" w:rsidR="00086C5C" w:rsidRPr="00086C5C" w:rsidRDefault="00086C5C" w:rsidP="00086C5C">
      <w:r w:rsidRPr="00086C5C">
        <w:t xml:space="preserve">Teksti- ja liitesivuilla olevat kaavat tehdään kaavaeditorilla. Kaavoihin ei merkitä erillistä otsikkoriviä, eikä kaavoista tehdä erillistä kaavaluetteloa sisällysluettelon loppuun. Kaavoihin viittaaminen riippuu siitä, onko kaava yleisesti tunnettu peruskaava vai erityistilannetta varten sovellettu kaava. </w:t>
      </w:r>
    </w:p>
    <w:p w14:paraId="2B28D6D7" w14:textId="77777777" w:rsidR="00086C5C" w:rsidRPr="00086C5C" w:rsidRDefault="00086C5C" w:rsidP="00086C5C">
      <w:r w:rsidRPr="00086C5C">
        <w:t xml:space="preserve">Yleisesti tunnettuja peruskaavoja ei numeroida. Erityistilanteita varten sovelletut kaavat numeroidaan kaavaeditorissa kaavan loppuun kirjoitettavalla juoksevalla numeroinnilla (esimerkiksi (4), missä 4 on kaavan numero). Kaavassa esiintyvät muuttujat esitetään kaavan alapuolella sisennettynä sarkainkohtaan C1 (2,3 cm vasemman marginaalin reunasta). Kaava on virkkeen osa, ja kaavan lähteeseen viitataan kaavaa edeltävässä tekstissä. Itse kaavaan viitataan tarvittaessa toisessa kohtaa tekstiä käyttäen kaavan numeroa. </w:t>
      </w:r>
    </w:p>
    <w:p w14:paraId="58C6BAF7" w14:textId="77777777" w:rsidR="00086C5C" w:rsidRPr="00086C5C" w:rsidRDefault="00086C5C" w:rsidP="00086C5C">
      <w:r w:rsidRPr="00086C5C">
        <w:t>Esimerkki:</w:t>
      </w:r>
    </w:p>
    <w:p w14:paraId="5AFF6CCC" w14:textId="77777777" w:rsidR="00086C5C" w:rsidRPr="00086C5C" w:rsidRDefault="00086C5C" w:rsidP="00086C5C">
      <w:r w:rsidRPr="00086C5C">
        <w:t>Ilman tiheys lasketaan eurokoodin EN 1991-1-4 (2019, 23) mukaisesti seuraavasti:</w:t>
      </w:r>
    </w:p>
    <w:p w14:paraId="13FDAA80" w14:textId="77777777" w:rsidR="00086C5C" w:rsidRPr="00086C5C" w:rsidRDefault="005A4E4E" w:rsidP="00086C5C">
      <m:oMathPara>
        <m:oMath>
          <m:eqArr>
            <m:eqArrPr>
              <m:maxDist m:val="1"/>
              <m:ctrlPr>
                <w:rPr>
                  <w:rFonts w:ascii="Cambria Math" w:hAnsi="Cambria Math"/>
                  <w:i/>
                  <w:iCs/>
                </w:rPr>
              </m:ctrlPr>
            </m:eqArrPr>
            <m:e>
              <m:r>
                <w:rPr>
                  <w:rFonts w:ascii="Cambria Math" w:hAnsi="Cambria Math"/>
                </w:rPr>
                <m:t>ρ</m:t>
              </m:r>
              <m:r>
                <m:rPr>
                  <m:sty m:val="p"/>
                </m:rPr>
                <w:rPr>
                  <w:rFonts w:ascii="Cambria Math" w:hAnsi="Cambria Math"/>
                </w:rPr>
                <m:t xml:space="preserve"> =</m:t>
              </m:r>
              <m:f>
                <m:fPr>
                  <m:ctrlPr>
                    <w:rPr>
                      <w:rFonts w:ascii="Cambria Math" w:hAnsi="Cambria Math"/>
                      <w:iCs/>
                    </w:rPr>
                  </m:ctrlPr>
                </m:fPr>
                <m:num>
                  <m:r>
                    <m:rPr>
                      <m:sty m:val="p"/>
                    </m:rPr>
                    <w:rPr>
                      <w:rFonts w:ascii="Cambria Math" w:hAnsi="Cambria Math"/>
                    </w:rPr>
                    <m:t>353</m:t>
                  </m:r>
                </m:num>
                <m:den>
                  <m:r>
                    <w:rPr>
                      <w:rFonts w:ascii="Cambria Math" w:hAnsi="Cambria Math"/>
                    </w:rPr>
                    <m:t>T</m:t>
                  </m:r>
                </m:den>
              </m:f>
              <m:r>
                <m:rPr>
                  <m:sty m:val="p"/>
                </m:rPr>
                <w:rPr>
                  <w:rFonts w:ascii="Cambria Math" w:hAnsi="Cambria Math"/>
                </w:rPr>
                <m:t xml:space="preserve">× </m:t>
              </m:r>
              <m:sSup>
                <m:sSupPr>
                  <m:ctrlPr>
                    <w:rPr>
                      <w:rFonts w:ascii="Cambria Math" w:hAnsi="Cambria Math"/>
                      <w:vertAlign w:val="superscript"/>
                    </w:rPr>
                  </m:ctrlPr>
                </m:sSupPr>
                <m:e>
                  <m:r>
                    <m:rPr>
                      <m:sty m:val="p"/>
                    </m:rPr>
                    <w:rPr>
                      <w:rFonts w:ascii="Cambria Math" w:hAnsi="Cambria Math"/>
                      <w:vertAlign w:val="superscript"/>
                    </w:rPr>
                    <m:t>e</m:t>
                  </m:r>
                </m:e>
                <m:sup>
                  <m:r>
                    <m:rPr>
                      <m:sty m:val="p"/>
                    </m:rPr>
                    <w:rPr>
                      <w:rFonts w:ascii="Cambria Math" w:hAnsi="Cambria Math"/>
                      <w:vertAlign w:val="superscript"/>
                    </w:rPr>
                    <m:t>-</m:t>
                  </m:r>
                  <m:r>
                    <m:rPr>
                      <m:sty m:val="p"/>
                    </m:rPr>
                    <w:rPr>
                      <w:rFonts w:ascii="Cambria Math" w:hAnsi="Cambria Math"/>
                      <w:vertAlign w:val="superscript"/>
                    </w:rPr>
                    <m:t>0,00012</m:t>
                  </m:r>
                  <m:r>
                    <w:rPr>
                      <w:rFonts w:ascii="Cambria Math" w:hAnsi="Cambria Math"/>
                      <w:vertAlign w:val="superscript"/>
                    </w:rPr>
                    <m:t>H</m:t>
                  </m:r>
                </m:sup>
              </m:sSup>
              <m:r>
                <m:rPr>
                  <m:sty m:val="p"/>
                </m:rPr>
                <w:rPr>
                  <w:rFonts w:ascii="Cambria Math" w:hAnsi="Cambria Math"/>
                  <w:vertAlign w:val="superscript"/>
                </w:rPr>
                <m:t xml:space="preserve">, </m:t>
              </m:r>
              <m:r>
                <w:rPr>
                  <w:rFonts w:ascii="Cambria Math" w:hAnsi="Cambria Math"/>
                </w:rPr>
                <m:t>#</m:t>
              </m:r>
              <m:d>
                <m:dPr>
                  <m:ctrlPr>
                    <w:rPr>
                      <w:rFonts w:ascii="Cambria Math" w:hAnsi="Cambria Math"/>
                      <w:vertAlign w:val="superscript"/>
                    </w:rPr>
                  </m:ctrlPr>
                </m:dPr>
                <m:e>
                  <m:r>
                    <m:rPr>
                      <m:sty m:val="p"/>
                    </m:rPr>
                    <w:rPr>
                      <w:rFonts w:ascii="Cambria Math" w:hAnsi="Cambria Math"/>
                      <w:vertAlign w:val="superscript"/>
                    </w:rPr>
                    <m:t>4</m:t>
                  </m:r>
                </m:e>
              </m:d>
            </m:e>
          </m:eqArr>
        </m:oMath>
      </m:oMathPara>
    </w:p>
    <w:p w14:paraId="0582A28E" w14:textId="77777777" w:rsidR="00086C5C" w:rsidRPr="00086C5C" w:rsidRDefault="00086C5C" w:rsidP="00086C5C">
      <w:r w:rsidRPr="00086C5C">
        <w:t xml:space="preserve">jossa </w:t>
      </w:r>
    </w:p>
    <w:p w14:paraId="7FA2E1F2" w14:textId="77777777" w:rsidR="00086C5C" w:rsidRPr="00086C5C" w:rsidRDefault="00086C5C" w:rsidP="00086C5C">
      <w:pPr>
        <w:ind w:left="1304"/>
      </w:pPr>
      <w:r w:rsidRPr="00086C5C">
        <w:rPr>
          <w:i/>
          <w:iCs/>
        </w:rPr>
        <w:t>ρ</w:t>
      </w:r>
      <w:r w:rsidRPr="00086C5C">
        <w:t xml:space="preserve"> on ilman tiheys (kg/m</w:t>
      </w:r>
      <w:r w:rsidRPr="00086C5C">
        <w:rPr>
          <w:vertAlign w:val="superscript"/>
        </w:rPr>
        <w:t>3</w:t>
      </w:r>
      <w:r w:rsidRPr="00086C5C">
        <w:t>) tarkasteltavassa kuormitustapauksessa</w:t>
      </w:r>
    </w:p>
    <w:p w14:paraId="26C3023E" w14:textId="77777777" w:rsidR="00086C5C" w:rsidRPr="00086C5C" w:rsidRDefault="00086C5C" w:rsidP="00086C5C">
      <w:pPr>
        <w:ind w:left="1304"/>
      </w:pPr>
      <w:r w:rsidRPr="00086C5C">
        <w:rPr>
          <w:i/>
          <w:iCs/>
        </w:rPr>
        <w:t>T</w:t>
      </w:r>
      <w:r w:rsidRPr="00086C5C">
        <w:t xml:space="preserve"> on ilman absoluuttinen lämpötila (K) tarkasteltavassa kuormitustapauksessa</w:t>
      </w:r>
    </w:p>
    <w:p w14:paraId="2239CBC8" w14:textId="77777777" w:rsidR="00086C5C" w:rsidRPr="00086C5C" w:rsidRDefault="00086C5C" w:rsidP="00086C5C">
      <w:pPr>
        <w:ind w:left="1304"/>
      </w:pPr>
      <w:r w:rsidRPr="00086C5C">
        <w:rPr>
          <w:i/>
          <w:iCs/>
        </w:rPr>
        <w:t>H</w:t>
      </w:r>
      <w:r w:rsidRPr="00086C5C">
        <w:t xml:space="preserve"> on rakennuspaikan korkeus (m) merenpinnasta.</w:t>
      </w:r>
    </w:p>
    <w:p w14:paraId="1E4B8788" w14:textId="77777777" w:rsidR="00086C5C" w:rsidRPr="00086C5C" w:rsidRDefault="00086C5C" w:rsidP="00086C5C">
      <w:r w:rsidRPr="00086C5C">
        <w:t>Kaavan lähde esitetään osana aakkostettua lähdeluetteloa. Esimerkin mukaisessa tapauksessa lähde merkittäisiin lähdeluetteloon seuraavasti:</w:t>
      </w:r>
    </w:p>
    <w:p w14:paraId="529B3802" w14:textId="77777777" w:rsidR="00086C5C" w:rsidRPr="00086C5C" w:rsidRDefault="00086C5C" w:rsidP="00086C5C">
      <w:r w:rsidRPr="00086C5C">
        <w:lastRenderedPageBreak/>
        <w:t>EN 1991-1-4. 2019. Rakenteiden lujuus ja vakaus. Rakenteiden kuormat. Suomen rakentamismääräyskokoelma. Helsinki: Ympäristöministeriö.</w:t>
      </w:r>
    </w:p>
    <w:p w14:paraId="27C08922" w14:textId="77777777" w:rsidR="00086C5C" w:rsidRPr="00086C5C" w:rsidRDefault="00086C5C" w:rsidP="00086C5C">
      <w:pPr>
        <w:pStyle w:val="UnnumberedHeading"/>
      </w:pPr>
      <w:r w:rsidRPr="00086C5C">
        <w:t>Kuvat, kuviot ja taulukot osana tekstiä</w:t>
      </w:r>
    </w:p>
    <w:p w14:paraId="2059A01D" w14:textId="77777777" w:rsidR="00086C5C" w:rsidRPr="00086C5C" w:rsidRDefault="00086C5C" w:rsidP="00086C5C">
      <w:r w:rsidRPr="00086C5C">
        <w:t>Teksti- ja liitesivuilla oleva kuva, kuvio tai taulukko tulisi olla mahdollisuuksien mukaan esittää kokonaisena samalla sivulla. Kohdeobjekti erotetaan tekstistä yhdellä tyhjällä rivillä. Jos kuva, kuvio tai tauluko on kookas, edeltävän tekstin ja objektin väliin voi tarvittaessa jäädä tyhjä tila sivun alareunaan. Jos taulukko on tarpeen jakaa useammalle sivulle, tulisi se sijoittaa raportin liiteosioon.</w:t>
      </w:r>
    </w:p>
    <w:p w14:paraId="29604C4F" w14:textId="77777777" w:rsidR="00086C5C" w:rsidRPr="00086C5C" w:rsidRDefault="00086C5C" w:rsidP="00086C5C">
      <w:r w:rsidRPr="00086C5C">
        <w:t>Kuva, kuvio tai taulukko ei saa koskaan aloittaa tai päättää tekstilukua. Sen oikea paikka on lähellä sitä tekstikappaletta, jossa siihen viitataan. Kuvia, kuvioita ja taulukoita ei myöskään pidä sijoittaa useampia peräkkäin, vaan väliin tulisi laittaa ainakin yksi tekstikappale selkiyttämään sisältöä.</w:t>
      </w:r>
    </w:p>
    <w:p w14:paraId="6E5C2905" w14:textId="77777777" w:rsidR="00086C5C" w:rsidRPr="00086C5C" w:rsidRDefault="00086C5C" w:rsidP="00086C5C">
      <w:r w:rsidRPr="00086C5C">
        <w:rPr>
          <w:noProof/>
        </w:rPr>
        <w:drawing>
          <wp:inline distT="0" distB="0" distL="0" distR="0" wp14:anchorId="4FEFDC23" wp14:editId="3FDD0A8C">
            <wp:extent cx="5220000" cy="3017894"/>
            <wp:effectExtent l="0" t="0" r="0" b="0"/>
            <wp:docPr id="9" name="Picture 3" descr="Kuvakaappaus esimerkkikuvi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Kuvakaappaus esimerkkikuviosta"/>
                    <pic:cNvPicPr>
                      <a:picLocks noChangeAspect="1" noChangeArrowheads="1"/>
                    </pic:cNvPicPr>
                  </pic:nvPicPr>
                  <pic:blipFill>
                    <a:blip r:embed="rId20" cstate="print"/>
                    <a:srcRect/>
                    <a:stretch>
                      <a:fillRect/>
                    </a:stretch>
                  </pic:blipFill>
                  <pic:spPr bwMode="auto">
                    <a:xfrm>
                      <a:off x="0" y="0"/>
                      <a:ext cx="5220000" cy="3017894"/>
                    </a:xfrm>
                    <a:prstGeom prst="rect">
                      <a:avLst/>
                    </a:prstGeom>
                    <a:noFill/>
                    <a:ln w="9525">
                      <a:noFill/>
                      <a:miter lim="800000"/>
                      <a:headEnd/>
                      <a:tailEnd/>
                    </a:ln>
                  </pic:spPr>
                </pic:pic>
              </a:graphicData>
            </a:graphic>
          </wp:inline>
        </w:drawing>
      </w:r>
    </w:p>
    <w:p w14:paraId="609E991A" w14:textId="77777777" w:rsidR="00086C5C" w:rsidRPr="00086C5C" w:rsidRDefault="00213612" w:rsidP="00213612">
      <w:pPr>
        <w:pStyle w:val="Kuvaotsikko"/>
      </w:pPr>
      <w:bookmarkStart w:id="49" w:name="_Toc137394113"/>
      <w:r>
        <w:t xml:space="preserve">Kuvio </w:t>
      </w:r>
      <w:fldSimple w:instr=" SEQ Kuvio \* ARABIC ">
        <w:r w:rsidR="00910A0B">
          <w:rPr>
            <w:noProof/>
          </w:rPr>
          <w:t>1</w:t>
        </w:r>
      </w:fldSimple>
      <w:r>
        <w:t>.</w:t>
      </w:r>
      <w:r w:rsidR="00086C5C" w:rsidRPr="00086C5C">
        <w:t xml:space="preserve"> Esimerkki kuviosta (Lähdeviite).</w:t>
      </w:r>
      <w:bookmarkEnd w:id="49"/>
    </w:p>
    <w:p w14:paraId="3F64770D" w14:textId="77777777" w:rsidR="00086C5C" w:rsidRPr="00086C5C" w:rsidRDefault="00086C5C" w:rsidP="00086C5C">
      <w:r w:rsidRPr="00086C5C">
        <w:t xml:space="preserve">Kaikissa dokumentin objekteissa tulee huomioida </w:t>
      </w:r>
      <w:r w:rsidRPr="00086C5C">
        <w:rPr>
          <w:b/>
          <w:bCs/>
        </w:rPr>
        <w:t>saavutettavuus</w:t>
      </w:r>
      <w:r w:rsidRPr="00086C5C">
        <w:t xml:space="preserve">. Tämä tarkoittaa mm. sitä, että kaikille dokumentin kuville, kuvioille ja taulukoille on </w:t>
      </w:r>
      <w:r w:rsidRPr="00086C5C">
        <w:lastRenderedPageBreak/>
        <w:t>lisättävä vaihtoehtoiset tekstit. Katso tarkemmat ohjeet opinnäytetyön raporttipohjan käyttöohjeesta.</w:t>
      </w:r>
    </w:p>
    <w:p w14:paraId="0C380A30" w14:textId="77777777" w:rsidR="00086C5C" w:rsidRPr="00086C5C" w:rsidRDefault="00086C5C" w:rsidP="00086C5C">
      <w:r w:rsidRPr="00086C5C">
        <w:t xml:space="preserve">Kuvat, kuviot ja taulukot on aina </w:t>
      </w:r>
      <w:r w:rsidRPr="00086C5C">
        <w:rPr>
          <w:b/>
          <w:bCs/>
        </w:rPr>
        <w:t>numeroitava</w:t>
      </w:r>
      <w:r w:rsidRPr="00086C5C">
        <w:t xml:space="preserve">, ja niihin on </w:t>
      </w:r>
      <w:r w:rsidRPr="00086C5C">
        <w:rPr>
          <w:b/>
          <w:bCs/>
        </w:rPr>
        <w:t>viitattava</w:t>
      </w:r>
      <w:r w:rsidRPr="00086C5C">
        <w:t xml:space="preserve"> varsinaisessa tekstissä. Kuvan ja kuvion otsikko numeroineen sijoitetaan kohteen alapuolelle, taulukon otsikko numeroineen taulukon yläpuolelle. Objektin otsikkoteksti päättyy pisteeseen. Mikäli kuva, kuvio tai taulukko ei ole kirjoittajan itsensä laatima, siihen merkitään lähdeviite. </w:t>
      </w:r>
    </w:p>
    <w:p w14:paraId="5CEB8C75" w14:textId="77777777" w:rsidR="00086C5C" w:rsidRPr="00086C5C" w:rsidRDefault="00086C5C" w:rsidP="00086C5C">
      <w:r w:rsidRPr="00086C5C">
        <w:t>Raporttipohjassa on yhteinen tekstityyli kuvan, kuvion ja taulukon otsikkoteksteille. Kun luot otsikkotekstit alla kuvatulla tavalla, saat luotua myös automaattiset objektiluettelot kuvista, kuvioista ja taulukoista sisällysluettelon alle.</w:t>
      </w:r>
    </w:p>
    <w:p w14:paraId="5378471C" w14:textId="77777777" w:rsidR="00086C5C" w:rsidRPr="00086C5C" w:rsidRDefault="00086C5C" w:rsidP="00213612">
      <w:pPr>
        <w:pStyle w:val="UnnumberedHeading"/>
      </w:pPr>
      <w:r w:rsidRPr="00086C5C">
        <w:t>Kuva- tai kuvio-otsikon lisääminen</w:t>
      </w:r>
    </w:p>
    <w:p w14:paraId="484CD882" w14:textId="77777777" w:rsidR="00086C5C" w:rsidRPr="00086C5C" w:rsidRDefault="00086C5C" w:rsidP="00086C5C">
      <w:r w:rsidRPr="00086C5C">
        <w:t xml:space="preserve">Kuvan tai kuvion lisäämisen jälkeen siirrä kohdistin kohteen alapuolelle tyhjälle riville. Valitse </w:t>
      </w:r>
      <w:r w:rsidRPr="00086C5C">
        <w:rPr>
          <w:b/>
          <w:bCs/>
          <w:iCs/>
        </w:rPr>
        <w:t xml:space="preserve">Viittaukset </w:t>
      </w:r>
      <w:r w:rsidRPr="00086C5C">
        <w:rPr>
          <w:bCs/>
          <w:iCs/>
        </w:rPr>
        <w:t>(</w:t>
      </w:r>
      <w:proofErr w:type="spellStart"/>
      <w:r w:rsidRPr="00086C5C">
        <w:rPr>
          <w:b/>
          <w:bCs/>
          <w:iCs/>
        </w:rPr>
        <w:t>References</w:t>
      </w:r>
      <w:proofErr w:type="spellEnd"/>
      <w:r w:rsidRPr="00086C5C">
        <w:rPr>
          <w:bCs/>
          <w:iCs/>
        </w:rPr>
        <w:t>)</w:t>
      </w:r>
      <w:r w:rsidRPr="00086C5C">
        <w:t xml:space="preserve"> -välilehdeltä </w:t>
      </w:r>
      <w:r w:rsidRPr="00086C5C">
        <w:rPr>
          <w:b/>
          <w:bCs/>
          <w:iCs/>
        </w:rPr>
        <w:t xml:space="preserve">Lisää otsikko </w:t>
      </w:r>
      <w:r w:rsidRPr="00086C5C">
        <w:rPr>
          <w:bCs/>
          <w:iCs/>
        </w:rPr>
        <w:t>(</w:t>
      </w:r>
      <w:proofErr w:type="spellStart"/>
      <w:r w:rsidRPr="00086C5C">
        <w:rPr>
          <w:b/>
          <w:bCs/>
          <w:iCs/>
        </w:rPr>
        <w:t>Insert</w:t>
      </w:r>
      <w:proofErr w:type="spellEnd"/>
      <w:r w:rsidRPr="00086C5C">
        <w:rPr>
          <w:b/>
          <w:bCs/>
          <w:iCs/>
        </w:rPr>
        <w:t xml:space="preserve"> </w:t>
      </w:r>
      <w:proofErr w:type="spellStart"/>
      <w:r w:rsidRPr="00086C5C">
        <w:rPr>
          <w:b/>
          <w:bCs/>
          <w:iCs/>
        </w:rPr>
        <w:t>Caption</w:t>
      </w:r>
      <w:proofErr w:type="spellEnd"/>
      <w:r w:rsidRPr="00086C5C">
        <w:rPr>
          <w:bCs/>
          <w:iCs/>
        </w:rPr>
        <w:t>)</w:t>
      </w:r>
      <w:r w:rsidRPr="00086C5C">
        <w:t xml:space="preserve"> ja valitse </w:t>
      </w:r>
      <w:r w:rsidRPr="00086C5C">
        <w:rPr>
          <w:b/>
          <w:bCs/>
          <w:iCs/>
        </w:rPr>
        <w:t xml:space="preserve">Otsikko </w:t>
      </w:r>
      <w:r w:rsidRPr="00086C5C">
        <w:rPr>
          <w:bCs/>
          <w:iCs/>
        </w:rPr>
        <w:t>(</w:t>
      </w:r>
      <w:proofErr w:type="spellStart"/>
      <w:r w:rsidRPr="00086C5C">
        <w:rPr>
          <w:b/>
          <w:bCs/>
          <w:iCs/>
        </w:rPr>
        <w:t>Label</w:t>
      </w:r>
      <w:proofErr w:type="spellEnd"/>
      <w:r w:rsidRPr="00086C5C">
        <w:rPr>
          <w:bCs/>
          <w:iCs/>
        </w:rPr>
        <w:t>)</w:t>
      </w:r>
      <w:r w:rsidRPr="00086C5C">
        <w:t xml:space="preserve"> -valikosta Kuva tai Kuvio. Kirjoita kuvan tai kuvion järjestysnumeron jälkeen piste. Kirjoita sitten kuvan tai kuvion otsikkoteksti ja päätä se pisteeseen. Napsauta OK.</w:t>
      </w:r>
    </w:p>
    <w:p w14:paraId="471ADD2D" w14:textId="77777777" w:rsidR="00086C5C" w:rsidRPr="00086C5C" w:rsidRDefault="00086C5C" w:rsidP="00086C5C">
      <w:r w:rsidRPr="00086C5C">
        <w:rPr>
          <w:noProof/>
        </w:rPr>
        <w:drawing>
          <wp:inline distT="0" distB="0" distL="0" distR="0" wp14:anchorId="1DEA82EA" wp14:editId="48AD0D9E">
            <wp:extent cx="2782570" cy="1835070"/>
            <wp:effectExtent l="0" t="0" r="0" b="0"/>
            <wp:docPr id="2" name="Kuva 2" descr="Kuvakaappaus: kuvaotsikon lisäämi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uva 2" descr="Kuvakaappaus: kuvaotsikon lisäämine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93849" cy="1842508"/>
                    </a:xfrm>
                    <a:prstGeom prst="rect">
                      <a:avLst/>
                    </a:prstGeom>
                    <a:noFill/>
                  </pic:spPr>
                </pic:pic>
              </a:graphicData>
            </a:graphic>
          </wp:inline>
        </w:drawing>
      </w:r>
    </w:p>
    <w:p w14:paraId="6CA3DB0A" w14:textId="77777777" w:rsidR="00086C5C" w:rsidRPr="00086C5C" w:rsidRDefault="00213612" w:rsidP="00213612">
      <w:pPr>
        <w:pStyle w:val="Kuvaotsikko"/>
      </w:pPr>
      <w:bookmarkStart w:id="50" w:name="_Toc436943409"/>
      <w:bookmarkStart w:id="51" w:name="_Toc137394107"/>
      <w:r>
        <w:t xml:space="preserve">Kuva </w:t>
      </w:r>
      <w:fldSimple w:instr=" SEQ Kuva \* ARABIC ">
        <w:r w:rsidR="00910A0B">
          <w:rPr>
            <w:noProof/>
          </w:rPr>
          <w:t>3</w:t>
        </w:r>
      </w:fldSimple>
      <w:r>
        <w:t>.</w:t>
      </w:r>
      <w:r w:rsidR="00086C5C" w:rsidRPr="00086C5C">
        <w:t xml:space="preserve"> Esimerkki kuvaotsikon lisäämisestä.</w:t>
      </w:r>
      <w:bookmarkEnd w:id="50"/>
      <w:bookmarkEnd w:id="51"/>
    </w:p>
    <w:p w14:paraId="65170AB6" w14:textId="77777777" w:rsidR="00086C5C" w:rsidRPr="00086C5C" w:rsidRDefault="00086C5C" w:rsidP="00086C5C">
      <w:bookmarkStart w:id="52" w:name="_Hlk135822502"/>
      <w:r w:rsidRPr="00086C5C">
        <w:lastRenderedPageBreak/>
        <w:t>Kun toimit edellä mainitulla tavalla, kuvat ja kuviot merkitään automaattisesti Kuvan otsikko -tyylillä ja saat ne osaksi Kuvat ja Kuviot -luetteloita, kun luettelot seuraavan kerran päivitetään.</w:t>
      </w:r>
    </w:p>
    <w:bookmarkEnd w:id="52"/>
    <w:p w14:paraId="4002E087" w14:textId="77777777" w:rsidR="00086C5C" w:rsidRPr="00086C5C" w:rsidRDefault="00086C5C" w:rsidP="00086C5C">
      <w:proofErr w:type="spellStart"/>
      <w:r w:rsidRPr="00086C5C">
        <w:rPr>
          <w:b/>
        </w:rPr>
        <w:t>Huom</w:t>
      </w:r>
      <w:proofErr w:type="spellEnd"/>
      <w:r w:rsidRPr="00086C5C">
        <w:rPr>
          <w:b/>
        </w:rPr>
        <w:t>!</w:t>
      </w:r>
      <w:r w:rsidRPr="00086C5C">
        <w:t xml:space="preserve"> Kuvan 3 mukaisesta </w:t>
      </w:r>
      <w:r w:rsidRPr="00086C5C">
        <w:rPr>
          <w:b/>
          <w:bCs/>
          <w:iCs/>
        </w:rPr>
        <w:t>Otsikko</w:t>
      </w:r>
      <w:r w:rsidRPr="00086C5C">
        <w:t>-valikosta saattaa puuttua jokin otsikkolaji (yleisimmin Kuvio-otsikkolaji). Jotta pystyt otsikoimaan myös nämä objektit oikealla tavalla, täytyy sinun lisätä kyseinen otsikkolaji oman Word-ohjelmasi valikkoon alla olevan ohjeistuksen mukaisesti.</w:t>
      </w:r>
    </w:p>
    <w:p w14:paraId="496C70E9" w14:textId="77777777" w:rsidR="00086C5C" w:rsidRPr="00086C5C" w:rsidRDefault="00086C5C" w:rsidP="00213612">
      <w:pPr>
        <w:pStyle w:val="UnnumberedHeading"/>
      </w:pPr>
      <w:r w:rsidRPr="00086C5C">
        <w:t>Uuden otsikkolajin lisääminen</w:t>
      </w:r>
    </w:p>
    <w:p w14:paraId="60347AA0" w14:textId="77777777" w:rsidR="00086C5C" w:rsidRPr="00086C5C" w:rsidRDefault="00086C5C" w:rsidP="00086C5C">
      <w:r w:rsidRPr="00086C5C">
        <w:t xml:space="preserve">Siirrä kohdistin kohteen (esimerkiksi kuvion) alapuolelle tyhjälle riville ja valitse </w:t>
      </w:r>
      <w:r w:rsidRPr="00086C5C">
        <w:rPr>
          <w:b/>
          <w:bCs/>
          <w:iCs/>
        </w:rPr>
        <w:t xml:space="preserve">Viittaukset </w:t>
      </w:r>
      <w:r w:rsidRPr="00086C5C">
        <w:rPr>
          <w:bCs/>
          <w:iCs/>
        </w:rPr>
        <w:t>(</w:t>
      </w:r>
      <w:proofErr w:type="spellStart"/>
      <w:r w:rsidRPr="00086C5C">
        <w:rPr>
          <w:b/>
          <w:bCs/>
          <w:iCs/>
        </w:rPr>
        <w:t>References</w:t>
      </w:r>
      <w:proofErr w:type="spellEnd"/>
      <w:r w:rsidRPr="00086C5C">
        <w:rPr>
          <w:bCs/>
          <w:iCs/>
        </w:rPr>
        <w:t>)</w:t>
      </w:r>
      <w:r w:rsidRPr="00086C5C">
        <w:t xml:space="preserve"> -välilehdeltä </w:t>
      </w:r>
      <w:r w:rsidRPr="00086C5C">
        <w:rPr>
          <w:b/>
          <w:bCs/>
          <w:iCs/>
        </w:rPr>
        <w:t xml:space="preserve">Lisää otsikko </w:t>
      </w:r>
      <w:r w:rsidRPr="00086C5C">
        <w:rPr>
          <w:bCs/>
          <w:iCs/>
        </w:rPr>
        <w:t>(</w:t>
      </w:r>
      <w:proofErr w:type="spellStart"/>
      <w:r w:rsidRPr="00086C5C">
        <w:rPr>
          <w:b/>
          <w:bCs/>
          <w:iCs/>
        </w:rPr>
        <w:t>Insert</w:t>
      </w:r>
      <w:proofErr w:type="spellEnd"/>
      <w:r w:rsidRPr="00086C5C">
        <w:rPr>
          <w:b/>
          <w:bCs/>
          <w:iCs/>
        </w:rPr>
        <w:t xml:space="preserve"> </w:t>
      </w:r>
      <w:proofErr w:type="spellStart"/>
      <w:r w:rsidRPr="00086C5C">
        <w:rPr>
          <w:b/>
          <w:bCs/>
          <w:iCs/>
        </w:rPr>
        <w:t>Caption</w:t>
      </w:r>
      <w:proofErr w:type="spellEnd"/>
      <w:r w:rsidRPr="00086C5C">
        <w:rPr>
          <w:bCs/>
          <w:iCs/>
        </w:rPr>
        <w:t>)</w:t>
      </w:r>
      <w:r w:rsidRPr="00086C5C">
        <w:t xml:space="preserve">. Ohjelma ehdottaa automaattisesti Kuva-otsikon lisäämistä, mutta valitse ikkunasta toiminto </w:t>
      </w:r>
      <w:r w:rsidRPr="00086C5C">
        <w:rPr>
          <w:b/>
          <w:bCs/>
        </w:rPr>
        <w:t>Uusi otsikkolaji</w:t>
      </w:r>
      <w:r w:rsidRPr="00086C5C">
        <w:t xml:space="preserve"> (Kuva 4). Kirjoita avautuvaan ikkunaan uuden otsikkolajin tyyppi (esimerkiksi Kuvio) ja hyväksy </w:t>
      </w:r>
      <w:proofErr w:type="spellStart"/>
      <w:r w:rsidRPr="00086C5C">
        <w:t>OK:lla</w:t>
      </w:r>
      <w:proofErr w:type="spellEnd"/>
      <w:r w:rsidRPr="00086C5C">
        <w:t>. Nyt ohjelma ehdottaa kyseisen otsikkolajin otsikon lisäämistä ja otsikkolaji löytyy jatkossa suoraan käyttämäsi Word-ohjelman Otsikko-valikosta.</w:t>
      </w:r>
    </w:p>
    <w:p w14:paraId="5851401D" w14:textId="77777777" w:rsidR="00086C5C" w:rsidRPr="00086C5C" w:rsidRDefault="00086C5C" w:rsidP="00086C5C">
      <w:r w:rsidRPr="00086C5C">
        <w:rPr>
          <w:noProof/>
        </w:rPr>
        <mc:AlternateContent>
          <mc:Choice Requires="wpg">
            <w:drawing>
              <wp:inline distT="0" distB="0" distL="0" distR="0" wp14:anchorId="31F05299" wp14:editId="6B9D7625">
                <wp:extent cx="2721096" cy="2340000"/>
                <wp:effectExtent l="0" t="0" r="3175" b="3175"/>
                <wp:docPr id="10" name="Ryhmä 10" descr="Kuvakaappaus: uuden otsikkolajin lisääminen"/>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721096" cy="2340000"/>
                          <a:chOff x="0" y="0"/>
                          <a:chExt cx="3790950" cy="3260725"/>
                        </a:xfrm>
                      </wpg:grpSpPr>
                      <pic:pic xmlns:pic="http://schemas.openxmlformats.org/drawingml/2006/picture">
                        <pic:nvPicPr>
                          <pic:cNvPr id="8" name="Kuva 8" descr="Kuvakaappaus: otsikkolajin lisääminen"/>
                          <pic:cNvPicPr>
                            <a:picLocks noChangeAspect="1"/>
                          </pic:cNvPicPr>
                        </pic:nvPicPr>
                        <pic:blipFill rotWithShape="1">
                          <a:blip r:embed="rId22" cstate="print">
                            <a:extLst>
                              <a:ext uri="{28A0092B-C50C-407E-A947-70E740481C1C}">
                                <a14:useLocalDpi xmlns:a14="http://schemas.microsoft.com/office/drawing/2010/main" val="0"/>
                              </a:ext>
                            </a:extLst>
                          </a:blip>
                          <a:srcRect/>
                          <a:stretch/>
                        </pic:blipFill>
                        <pic:spPr bwMode="auto">
                          <a:xfrm>
                            <a:off x="0" y="0"/>
                            <a:ext cx="3790950" cy="3260725"/>
                          </a:xfrm>
                          <a:prstGeom prst="rect">
                            <a:avLst/>
                          </a:prstGeom>
                          <a:ln>
                            <a:noFill/>
                          </a:ln>
                          <a:extLst>
                            <a:ext uri="{53640926-AAD7-44D8-BBD7-CCE9431645EC}">
                              <a14:shadowObscured xmlns:a14="http://schemas.microsoft.com/office/drawing/2010/main"/>
                            </a:ext>
                          </a:extLst>
                        </pic:spPr>
                      </pic:pic>
                      <wps:wsp>
                        <wps:cNvPr id="4" name="Suorakulmio 4">
                          <a:extLst>
                            <a:ext uri="{C183D7F6-B498-43B3-948B-1728B52AA6E4}">
                              <adec:decorative xmlns:adec="http://schemas.microsoft.com/office/drawing/2017/decorative" val="1"/>
                            </a:ext>
                          </a:extLst>
                        </wps:cNvPr>
                        <wps:cNvSpPr/>
                        <wps:spPr>
                          <a:xfrm>
                            <a:off x="138023" y="1604513"/>
                            <a:ext cx="1518249" cy="232913"/>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67778C0" id="Ryhmä 10" o:spid="_x0000_s1026" alt="Kuvakaappaus: uuden otsikkolajin lisääminen" style="width:214.25pt;height:184.25pt;mso-position-horizontal-relative:char;mso-position-vertical-relative:line" coordsize="37909,326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Kuva 8" o:spid="_x0000_s1027" type="#_x0000_t75" alt="Kuvakaappaus: otsikkolajin lisääminen" style="position:absolute;width:37909;height:326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">
                  <v:imagedata r:id="rId23" o:title=" otsikkolajin lisääminen"/>
                </v:shape>
                <v:rect id="Suorakulmio 4" o:spid="_x0000_s1028" alt="&quot;&quot;" style="position:absolute;left:1380;top:16045;width:15182;height:23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" filled="f" strokecolor="black [3213]" strokeweight="3pt"/>
                <w10:anchorlock/>
              </v:group>
            </w:pict>
          </mc:Fallback>
        </mc:AlternateContent>
      </w:r>
    </w:p>
    <w:p w14:paraId="40157945" w14:textId="77777777" w:rsidR="00086C5C" w:rsidRPr="00086C5C" w:rsidRDefault="00213612" w:rsidP="00213612">
      <w:pPr>
        <w:pStyle w:val="Kuvaotsikko"/>
      </w:pPr>
      <w:bookmarkStart w:id="53" w:name="_Toc137394108"/>
      <w:r>
        <w:t xml:space="preserve">Kuva </w:t>
      </w:r>
      <w:fldSimple w:instr=" SEQ Kuva \* ARABIC ">
        <w:r w:rsidR="00910A0B">
          <w:rPr>
            <w:noProof/>
          </w:rPr>
          <w:t>4</w:t>
        </w:r>
      </w:fldSimple>
      <w:r w:rsidR="00086C5C" w:rsidRPr="00086C5C">
        <w:t>. Uuden otsikkolajin lisääminen.</w:t>
      </w:r>
      <w:bookmarkEnd w:id="53"/>
    </w:p>
    <w:p w14:paraId="12DA12A7" w14:textId="77777777" w:rsidR="00086C5C" w:rsidRPr="00086C5C" w:rsidRDefault="00086C5C" w:rsidP="00213612">
      <w:pPr>
        <w:pStyle w:val="UnnumberedHeading"/>
      </w:pPr>
      <w:r w:rsidRPr="00086C5C">
        <w:lastRenderedPageBreak/>
        <w:t>Taulukon otsikon lisääminen</w:t>
      </w:r>
    </w:p>
    <w:p w14:paraId="530A4830" w14:textId="77777777" w:rsidR="00086C5C" w:rsidRPr="00086C5C" w:rsidRDefault="00086C5C" w:rsidP="00086C5C">
      <w:r w:rsidRPr="00086C5C">
        <w:t xml:space="preserve">Taulukon otsikko lisätään taulukon yläpuolelle. Siirrä kohdistin taulukon yläpuolelle tyhjälle riville. Valitse vastaavalla tavalla </w:t>
      </w:r>
      <w:r w:rsidRPr="00086C5C">
        <w:rPr>
          <w:b/>
          <w:bCs/>
          <w:iCs/>
        </w:rPr>
        <w:t xml:space="preserve">Viittaukset </w:t>
      </w:r>
      <w:r w:rsidRPr="00086C5C">
        <w:rPr>
          <w:bCs/>
          <w:iCs/>
        </w:rPr>
        <w:t>(</w:t>
      </w:r>
      <w:proofErr w:type="spellStart"/>
      <w:r w:rsidRPr="00086C5C">
        <w:rPr>
          <w:b/>
          <w:bCs/>
          <w:iCs/>
        </w:rPr>
        <w:t>References</w:t>
      </w:r>
      <w:proofErr w:type="spellEnd"/>
      <w:r w:rsidRPr="00086C5C">
        <w:rPr>
          <w:bCs/>
          <w:iCs/>
        </w:rPr>
        <w:t>)</w:t>
      </w:r>
      <w:r w:rsidRPr="00086C5C">
        <w:t xml:space="preserve"> -välilehdeltä </w:t>
      </w:r>
      <w:r w:rsidRPr="00086C5C">
        <w:rPr>
          <w:b/>
          <w:bCs/>
          <w:iCs/>
        </w:rPr>
        <w:t xml:space="preserve">Lisää otsikko </w:t>
      </w:r>
      <w:r w:rsidRPr="00086C5C">
        <w:rPr>
          <w:bCs/>
          <w:iCs/>
        </w:rPr>
        <w:t>(</w:t>
      </w:r>
      <w:proofErr w:type="spellStart"/>
      <w:r w:rsidRPr="00086C5C">
        <w:rPr>
          <w:b/>
          <w:bCs/>
          <w:iCs/>
        </w:rPr>
        <w:t>Insert</w:t>
      </w:r>
      <w:proofErr w:type="spellEnd"/>
      <w:r w:rsidRPr="00086C5C">
        <w:rPr>
          <w:b/>
          <w:bCs/>
          <w:iCs/>
        </w:rPr>
        <w:t xml:space="preserve"> </w:t>
      </w:r>
      <w:proofErr w:type="spellStart"/>
      <w:r w:rsidRPr="00086C5C">
        <w:rPr>
          <w:b/>
          <w:bCs/>
          <w:iCs/>
        </w:rPr>
        <w:t>Caption</w:t>
      </w:r>
      <w:proofErr w:type="spellEnd"/>
      <w:r w:rsidRPr="00086C5C">
        <w:rPr>
          <w:bCs/>
          <w:iCs/>
        </w:rPr>
        <w:t>)</w:t>
      </w:r>
      <w:r w:rsidRPr="00086C5C">
        <w:t xml:space="preserve"> ja valitse </w:t>
      </w:r>
      <w:r w:rsidRPr="00086C5C">
        <w:rPr>
          <w:b/>
          <w:bCs/>
          <w:iCs/>
        </w:rPr>
        <w:t>Otsikko</w:t>
      </w:r>
      <w:r w:rsidRPr="00086C5C">
        <w:rPr>
          <w:bCs/>
          <w:iCs/>
        </w:rPr>
        <w:t xml:space="preserve"> (</w:t>
      </w:r>
      <w:proofErr w:type="spellStart"/>
      <w:r w:rsidRPr="00086C5C">
        <w:rPr>
          <w:b/>
          <w:bCs/>
          <w:iCs/>
        </w:rPr>
        <w:t>Label</w:t>
      </w:r>
      <w:proofErr w:type="spellEnd"/>
      <w:r w:rsidRPr="00086C5C">
        <w:rPr>
          <w:bCs/>
          <w:iCs/>
        </w:rPr>
        <w:t>)</w:t>
      </w:r>
      <w:r w:rsidRPr="00086C5C">
        <w:t xml:space="preserve"> -valikosta </w:t>
      </w:r>
      <w:r w:rsidRPr="00086C5C">
        <w:rPr>
          <w:b/>
          <w:bCs/>
          <w:iCs/>
        </w:rPr>
        <w:t>Taulukko</w:t>
      </w:r>
      <w:r w:rsidRPr="00086C5C">
        <w:t>. Kirjoita taulukon järjestysnumeron jälkeen piste. Kirjoita taulukon nimi ja päätä se pisteeseen. Napsauta OK. Näin toimimalla saat omat taulukkosi osaksi sisällysluettelon alla olevaa Taulukot -luetteloa, kun luettelot seuraavan kerran päivitetään.</w:t>
      </w:r>
    </w:p>
    <w:p w14:paraId="4C804A21" w14:textId="77777777" w:rsidR="00086C5C" w:rsidRPr="00086C5C" w:rsidRDefault="00086C5C" w:rsidP="00086C5C">
      <w:proofErr w:type="spellStart"/>
      <w:r w:rsidRPr="00086C5C">
        <w:t>Wordissä</w:t>
      </w:r>
      <w:proofErr w:type="spellEnd"/>
      <w:r w:rsidRPr="00086C5C">
        <w:t xml:space="preserve"> voi valita erilaisia taulukkotyylejä. Taulukkotyökalu ilmestyy näkyviin ohjelman yläpalkkiin, kun siirrät kohdistimen johonkin taulukon soluun. Taulukkotyylejä kannattaa kuitenkin käyttää harkiten, jotta lopputulos on saavutettava.</w:t>
      </w:r>
    </w:p>
    <w:p w14:paraId="70A8B505" w14:textId="77777777" w:rsidR="00086C5C" w:rsidRPr="00086C5C" w:rsidRDefault="00086C5C" w:rsidP="00086C5C">
      <w:r w:rsidRPr="00086C5C">
        <w:t>Seuraavalle sivulle jatkuvat taulukot sijoitetaan aina liitteisiin. Jos taulukko jatkuu seuraavalle sivulle, kirjoitetaan sivun oikeaan alareunaan sulkuihin teksti (jatkuu). Seuraavalle sivulle kirjoitetaan vasemmalle ylös sana taulukko, sen numero ja sulkeisiin sana (jatkuu), esim. Taulukko 1 (jatkuu). Taulukon jakaminen kahteen osaan, ja tekstin kirjoittaminen taulukon alle onnistuu luomalla kummallekin sivulle oma taulukko.</w:t>
      </w:r>
    </w:p>
    <w:p w14:paraId="13356346" w14:textId="77777777" w:rsidR="00213612" w:rsidRDefault="00213612" w:rsidP="00213612">
      <w:pPr>
        <w:pStyle w:val="Kuvaotsikko"/>
      </w:pPr>
      <w:bookmarkStart w:id="54" w:name="_Toc436943418"/>
      <w:bookmarkStart w:id="55" w:name="_Toc137394114"/>
      <w:r>
        <w:t xml:space="preserve">Taulukko </w:t>
      </w:r>
      <w:fldSimple w:instr=" SEQ Taulukko \* ARABIC ">
        <w:r w:rsidR="00910A0B">
          <w:rPr>
            <w:noProof/>
          </w:rPr>
          <w:t>1</w:t>
        </w:r>
      </w:fldSimple>
      <w:r w:rsidR="00086C5C" w:rsidRPr="00086C5C">
        <w:t>. Esimerkki taulukosta.</w:t>
      </w:r>
      <w:bookmarkEnd w:id="54"/>
      <w:bookmarkEnd w:id="55"/>
    </w:p>
    <w:tbl>
      <w:tblPr>
        <w:tblStyle w:val="Vaaleataulukkoruudukko"/>
        <w:tblpPr w:leftFromText="141" w:rightFromText="141" w:vertAnchor="text" w:tblpY="1"/>
        <w:tblOverlap w:val="never"/>
        <w:tblW w:w="4875" w:type="dxa"/>
        <w:tblLook w:val="04A0" w:firstRow="1" w:lastRow="0" w:firstColumn="1" w:lastColumn="0" w:noHBand="0" w:noVBand="1"/>
        <w:tblDescription w:val="Esimerkkitaulukon ensimmäinen osa"/>
      </w:tblPr>
      <w:tblGrid>
        <w:gridCol w:w="1417"/>
        <w:gridCol w:w="1701"/>
        <w:gridCol w:w="1757"/>
      </w:tblGrid>
      <w:tr w:rsidR="00213612" w:rsidRPr="008B50B6" w14:paraId="303660B3" w14:textId="77777777" w:rsidTr="003260BF">
        <w:tc>
          <w:tcPr>
            <w:tcW w:w="1417" w:type="dxa"/>
          </w:tcPr>
          <w:p w14:paraId="022E41FC" w14:textId="77777777" w:rsidR="00213612" w:rsidRPr="008B50B6" w:rsidRDefault="00213612" w:rsidP="003260BF">
            <w:pPr>
              <w:spacing w:after="200"/>
              <w:rPr>
                <w:b/>
                <w:bCs/>
              </w:rPr>
            </w:pPr>
            <w:r>
              <w:rPr>
                <w:b/>
                <w:bCs/>
              </w:rPr>
              <w:t>Otsikko</w:t>
            </w:r>
          </w:p>
        </w:tc>
        <w:tc>
          <w:tcPr>
            <w:tcW w:w="1701" w:type="dxa"/>
          </w:tcPr>
          <w:p w14:paraId="43A613F3" w14:textId="77777777" w:rsidR="00213612" w:rsidRPr="008B50B6" w:rsidRDefault="00213612" w:rsidP="003260BF">
            <w:pPr>
              <w:spacing w:after="200"/>
              <w:rPr>
                <w:b/>
                <w:bCs/>
              </w:rPr>
            </w:pPr>
            <w:r>
              <w:rPr>
                <w:b/>
                <w:bCs/>
              </w:rPr>
              <w:t>Otsikko</w:t>
            </w:r>
          </w:p>
        </w:tc>
        <w:tc>
          <w:tcPr>
            <w:tcW w:w="1757" w:type="dxa"/>
          </w:tcPr>
          <w:p w14:paraId="55581BFB" w14:textId="77777777" w:rsidR="00213612" w:rsidRPr="008B50B6" w:rsidRDefault="00213612" w:rsidP="003260BF">
            <w:pPr>
              <w:spacing w:after="200"/>
              <w:rPr>
                <w:b/>
                <w:bCs/>
              </w:rPr>
            </w:pPr>
            <w:r>
              <w:rPr>
                <w:b/>
                <w:bCs/>
              </w:rPr>
              <w:t>Otsikko</w:t>
            </w:r>
          </w:p>
        </w:tc>
      </w:tr>
      <w:tr w:rsidR="00213612" w:rsidRPr="008B50B6" w14:paraId="5E3B62F5" w14:textId="77777777" w:rsidTr="003260BF">
        <w:trPr>
          <w:trHeight w:val="567"/>
        </w:trPr>
        <w:tc>
          <w:tcPr>
            <w:tcW w:w="1417" w:type="dxa"/>
          </w:tcPr>
          <w:p w14:paraId="312877D0" w14:textId="77777777" w:rsidR="00213612" w:rsidRPr="008B50B6" w:rsidRDefault="00213612" w:rsidP="003260BF">
            <w:pPr>
              <w:spacing w:after="200"/>
            </w:pPr>
            <w:r w:rsidRPr="008B50B6">
              <w:t>A</w:t>
            </w:r>
          </w:p>
        </w:tc>
        <w:tc>
          <w:tcPr>
            <w:tcW w:w="1701" w:type="dxa"/>
          </w:tcPr>
          <w:p w14:paraId="788936A8" w14:textId="77777777" w:rsidR="00213612" w:rsidRPr="008B50B6" w:rsidRDefault="00213612" w:rsidP="003260BF">
            <w:pPr>
              <w:spacing w:after="200"/>
            </w:pPr>
            <w:r w:rsidRPr="008B50B6">
              <w:t>5 %</w:t>
            </w:r>
          </w:p>
        </w:tc>
        <w:tc>
          <w:tcPr>
            <w:tcW w:w="1757" w:type="dxa"/>
          </w:tcPr>
          <w:p w14:paraId="4302D1E7" w14:textId="77777777" w:rsidR="00213612" w:rsidRPr="008B50B6" w:rsidRDefault="00213612" w:rsidP="003260BF">
            <w:pPr>
              <w:spacing w:after="200"/>
            </w:pPr>
            <w:r w:rsidRPr="008B50B6">
              <w:t>2 %</w:t>
            </w:r>
          </w:p>
        </w:tc>
      </w:tr>
      <w:tr w:rsidR="00213612" w:rsidRPr="008B50B6" w14:paraId="7E876E39" w14:textId="77777777" w:rsidTr="003260BF">
        <w:trPr>
          <w:trHeight w:val="567"/>
        </w:trPr>
        <w:tc>
          <w:tcPr>
            <w:tcW w:w="1417" w:type="dxa"/>
          </w:tcPr>
          <w:p w14:paraId="27503B41" w14:textId="77777777" w:rsidR="00213612" w:rsidRPr="008B50B6" w:rsidRDefault="00213612" w:rsidP="003260BF">
            <w:pPr>
              <w:spacing w:after="200"/>
            </w:pPr>
            <w:r w:rsidRPr="008B50B6">
              <w:t>B</w:t>
            </w:r>
          </w:p>
        </w:tc>
        <w:tc>
          <w:tcPr>
            <w:tcW w:w="1701" w:type="dxa"/>
          </w:tcPr>
          <w:p w14:paraId="4BFDF5D1" w14:textId="77777777" w:rsidR="00213612" w:rsidRPr="008B50B6" w:rsidRDefault="00213612" w:rsidP="003260BF">
            <w:pPr>
              <w:spacing w:after="200"/>
            </w:pPr>
            <w:r>
              <w:t>10</w:t>
            </w:r>
            <w:r w:rsidRPr="008B50B6">
              <w:t xml:space="preserve"> %</w:t>
            </w:r>
          </w:p>
        </w:tc>
        <w:tc>
          <w:tcPr>
            <w:tcW w:w="1757" w:type="dxa"/>
          </w:tcPr>
          <w:p w14:paraId="68CC3E85" w14:textId="77777777" w:rsidR="00213612" w:rsidRPr="008B50B6" w:rsidRDefault="00213612" w:rsidP="003260BF">
            <w:pPr>
              <w:spacing w:after="200"/>
            </w:pPr>
            <w:r w:rsidRPr="008B50B6">
              <w:t>3 %</w:t>
            </w:r>
          </w:p>
        </w:tc>
      </w:tr>
      <w:tr w:rsidR="00213612" w:rsidRPr="008B50B6" w14:paraId="67B21B10" w14:textId="77777777" w:rsidTr="003260BF">
        <w:trPr>
          <w:trHeight w:val="567"/>
        </w:trPr>
        <w:tc>
          <w:tcPr>
            <w:tcW w:w="1417" w:type="dxa"/>
          </w:tcPr>
          <w:p w14:paraId="2C9C6EDA" w14:textId="77777777" w:rsidR="00213612" w:rsidRPr="008B50B6" w:rsidRDefault="00213612" w:rsidP="003260BF">
            <w:pPr>
              <w:spacing w:after="200"/>
            </w:pPr>
            <w:r w:rsidRPr="008B50B6">
              <w:t>C</w:t>
            </w:r>
          </w:p>
        </w:tc>
        <w:tc>
          <w:tcPr>
            <w:tcW w:w="1701" w:type="dxa"/>
          </w:tcPr>
          <w:p w14:paraId="08557BA3" w14:textId="77777777" w:rsidR="00213612" w:rsidRPr="008B50B6" w:rsidRDefault="00213612" w:rsidP="003260BF">
            <w:pPr>
              <w:spacing w:after="200"/>
            </w:pPr>
            <w:r>
              <w:t>12</w:t>
            </w:r>
            <w:r w:rsidRPr="008B50B6">
              <w:t xml:space="preserve"> %</w:t>
            </w:r>
          </w:p>
        </w:tc>
        <w:tc>
          <w:tcPr>
            <w:tcW w:w="1757" w:type="dxa"/>
          </w:tcPr>
          <w:p w14:paraId="5274D8E8" w14:textId="77777777" w:rsidR="00213612" w:rsidRPr="008B50B6" w:rsidRDefault="00213612" w:rsidP="003260BF">
            <w:pPr>
              <w:spacing w:after="200"/>
            </w:pPr>
            <w:r w:rsidRPr="008B50B6">
              <w:t>5 %</w:t>
            </w:r>
          </w:p>
        </w:tc>
      </w:tr>
      <w:tr w:rsidR="00213612" w:rsidRPr="008B50B6" w14:paraId="60765D5C" w14:textId="77777777" w:rsidTr="003260BF">
        <w:trPr>
          <w:trHeight w:val="567"/>
        </w:trPr>
        <w:tc>
          <w:tcPr>
            <w:tcW w:w="1417" w:type="dxa"/>
          </w:tcPr>
          <w:p w14:paraId="36C52C66" w14:textId="77777777" w:rsidR="00213612" w:rsidRPr="008B50B6" w:rsidRDefault="00213612" w:rsidP="003260BF">
            <w:pPr>
              <w:spacing w:after="200"/>
            </w:pPr>
            <w:r w:rsidRPr="008B50B6">
              <w:t>D</w:t>
            </w:r>
          </w:p>
        </w:tc>
        <w:tc>
          <w:tcPr>
            <w:tcW w:w="1701" w:type="dxa"/>
          </w:tcPr>
          <w:p w14:paraId="45451AFF" w14:textId="77777777" w:rsidR="00213612" w:rsidRPr="008B50B6" w:rsidRDefault="00213612" w:rsidP="003260BF">
            <w:pPr>
              <w:spacing w:after="200"/>
            </w:pPr>
            <w:r w:rsidRPr="008B50B6">
              <w:t>1</w:t>
            </w:r>
            <w:r>
              <w:t>3</w:t>
            </w:r>
            <w:r w:rsidRPr="008B50B6">
              <w:t xml:space="preserve"> %</w:t>
            </w:r>
          </w:p>
        </w:tc>
        <w:tc>
          <w:tcPr>
            <w:tcW w:w="1757" w:type="dxa"/>
          </w:tcPr>
          <w:p w14:paraId="07298F98" w14:textId="77777777" w:rsidR="00213612" w:rsidRPr="008B50B6" w:rsidRDefault="00213612" w:rsidP="003260BF">
            <w:pPr>
              <w:spacing w:after="200"/>
            </w:pPr>
            <w:r w:rsidRPr="008B50B6">
              <w:t>1</w:t>
            </w:r>
            <w:r>
              <w:t>5</w:t>
            </w:r>
            <w:r w:rsidRPr="008B50B6">
              <w:t xml:space="preserve"> %</w:t>
            </w:r>
          </w:p>
        </w:tc>
      </w:tr>
      <w:tr w:rsidR="00213612" w:rsidRPr="008B50B6" w14:paraId="216F14BB" w14:textId="77777777" w:rsidTr="003260BF">
        <w:trPr>
          <w:trHeight w:val="567"/>
        </w:trPr>
        <w:tc>
          <w:tcPr>
            <w:tcW w:w="1417" w:type="dxa"/>
          </w:tcPr>
          <w:p w14:paraId="37E87388" w14:textId="77777777" w:rsidR="00213612" w:rsidRPr="008B50B6" w:rsidRDefault="00213612" w:rsidP="003260BF">
            <w:pPr>
              <w:spacing w:after="200"/>
            </w:pPr>
            <w:r w:rsidRPr="008B50B6">
              <w:t>E</w:t>
            </w:r>
          </w:p>
        </w:tc>
        <w:tc>
          <w:tcPr>
            <w:tcW w:w="1701" w:type="dxa"/>
          </w:tcPr>
          <w:p w14:paraId="6BA4EB77" w14:textId="77777777" w:rsidR="00213612" w:rsidRPr="008B50B6" w:rsidRDefault="00213612" w:rsidP="003260BF">
            <w:pPr>
              <w:spacing w:after="200"/>
            </w:pPr>
            <w:r w:rsidRPr="008B50B6">
              <w:t>1</w:t>
            </w:r>
            <w:r>
              <w:t>5</w:t>
            </w:r>
            <w:r w:rsidRPr="008B50B6">
              <w:t xml:space="preserve"> %</w:t>
            </w:r>
          </w:p>
        </w:tc>
        <w:tc>
          <w:tcPr>
            <w:tcW w:w="1757" w:type="dxa"/>
          </w:tcPr>
          <w:p w14:paraId="30EA23E0" w14:textId="77777777" w:rsidR="00213612" w:rsidRPr="008B50B6" w:rsidRDefault="00213612" w:rsidP="003260BF">
            <w:pPr>
              <w:spacing w:after="200"/>
            </w:pPr>
            <w:r>
              <w:t>20</w:t>
            </w:r>
            <w:r w:rsidRPr="008B50B6">
              <w:t xml:space="preserve"> %</w:t>
            </w:r>
          </w:p>
        </w:tc>
      </w:tr>
    </w:tbl>
    <w:p w14:paraId="3D7B00EE" w14:textId="77777777" w:rsidR="00213612" w:rsidRPr="008B50B6" w:rsidRDefault="00213612" w:rsidP="00213612">
      <w:pPr>
        <w:jc w:val="right"/>
      </w:pPr>
      <w:r>
        <w:br w:type="textWrapping" w:clear="all"/>
      </w:r>
      <w:r w:rsidRPr="008B50B6">
        <w:t>(</w:t>
      </w:r>
      <w:proofErr w:type="spellStart"/>
      <w:r>
        <w:rPr>
          <w:lang w:val="en-US"/>
        </w:rPr>
        <w:t>jatkuu</w:t>
      </w:r>
      <w:proofErr w:type="spellEnd"/>
      <w:r w:rsidRPr="008B50B6">
        <w:t>)</w:t>
      </w:r>
    </w:p>
    <w:p w14:paraId="32DF90BD" w14:textId="77777777" w:rsidR="00213612" w:rsidRPr="008B50B6" w:rsidRDefault="00213612" w:rsidP="00213612">
      <w:pPr>
        <w:rPr>
          <w:bCs/>
        </w:rPr>
      </w:pPr>
      <w:r w:rsidRPr="00277B68">
        <w:rPr>
          <w:rFonts w:eastAsia="Arial" w:cs="Arial"/>
          <w:bCs/>
        </w:rPr>
        <w:lastRenderedPageBreak/>
        <w:t>T</w:t>
      </w:r>
      <w:r>
        <w:rPr>
          <w:rFonts w:eastAsia="Arial" w:cs="Arial"/>
          <w:bCs/>
        </w:rPr>
        <w:t>aulukko</w:t>
      </w:r>
      <w:r w:rsidRPr="00277B68">
        <w:rPr>
          <w:rFonts w:eastAsia="Arial" w:cs="Arial"/>
          <w:bCs/>
        </w:rPr>
        <w:t xml:space="preserve"> 1 (</w:t>
      </w:r>
      <w:r>
        <w:rPr>
          <w:rFonts w:eastAsia="Arial" w:cs="Arial"/>
          <w:bCs/>
        </w:rPr>
        <w:t>jatkuu</w:t>
      </w:r>
      <w:r w:rsidRPr="00277B68">
        <w:rPr>
          <w:rFonts w:eastAsia="Arial" w:cs="Arial"/>
          <w:bCs/>
        </w:rPr>
        <w:t>).</w:t>
      </w:r>
    </w:p>
    <w:tbl>
      <w:tblPr>
        <w:tblStyle w:val="Vaaleataulukkoruudukko"/>
        <w:tblW w:w="0" w:type="auto"/>
        <w:tblLook w:val="04A0" w:firstRow="1" w:lastRow="0" w:firstColumn="1" w:lastColumn="0" w:noHBand="0" w:noVBand="1"/>
        <w:tblDescription w:val="Esimerkkitaulukon toinen osa"/>
      </w:tblPr>
      <w:tblGrid>
        <w:gridCol w:w="1417"/>
        <w:gridCol w:w="1701"/>
        <w:gridCol w:w="1701"/>
      </w:tblGrid>
      <w:tr w:rsidR="00213612" w:rsidRPr="008B50B6" w14:paraId="4B75F3D0" w14:textId="77777777" w:rsidTr="003260BF">
        <w:tc>
          <w:tcPr>
            <w:tcW w:w="1417" w:type="dxa"/>
          </w:tcPr>
          <w:p w14:paraId="45C07A2D" w14:textId="77777777" w:rsidR="00213612" w:rsidRPr="008B50B6" w:rsidRDefault="00213612" w:rsidP="003260BF">
            <w:pPr>
              <w:spacing w:after="200"/>
              <w:rPr>
                <w:b/>
                <w:bCs/>
                <w:lang w:val="en-US"/>
              </w:rPr>
            </w:pPr>
            <w:r>
              <w:rPr>
                <w:b/>
                <w:bCs/>
              </w:rPr>
              <w:t>Otsikko</w:t>
            </w:r>
          </w:p>
        </w:tc>
        <w:tc>
          <w:tcPr>
            <w:tcW w:w="1701" w:type="dxa"/>
          </w:tcPr>
          <w:p w14:paraId="041BF02F" w14:textId="77777777" w:rsidR="00213612" w:rsidRPr="008B50B6" w:rsidRDefault="00213612" w:rsidP="003260BF">
            <w:pPr>
              <w:spacing w:after="200"/>
              <w:rPr>
                <w:b/>
                <w:bCs/>
                <w:lang w:val="en-US"/>
              </w:rPr>
            </w:pPr>
            <w:r>
              <w:rPr>
                <w:b/>
                <w:bCs/>
              </w:rPr>
              <w:t>Otsikko</w:t>
            </w:r>
          </w:p>
        </w:tc>
        <w:tc>
          <w:tcPr>
            <w:tcW w:w="1701" w:type="dxa"/>
          </w:tcPr>
          <w:p w14:paraId="3ED9FAC3" w14:textId="77777777" w:rsidR="00213612" w:rsidRPr="008B50B6" w:rsidRDefault="00213612" w:rsidP="003260BF">
            <w:pPr>
              <w:spacing w:after="200"/>
              <w:rPr>
                <w:b/>
                <w:bCs/>
                <w:lang w:val="en-US"/>
              </w:rPr>
            </w:pPr>
            <w:r>
              <w:rPr>
                <w:b/>
                <w:bCs/>
              </w:rPr>
              <w:t>Otsikko</w:t>
            </w:r>
          </w:p>
        </w:tc>
      </w:tr>
      <w:tr w:rsidR="00213612" w:rsidRPr="008B50B6" w14:paraId="223FF34B" w14:textId="77777777" w:rsidTr="003260BF">
        <w:trPr>
          <w:trHeight w:val="567"/>
        </w:trPr>
        <w:tc>
          <w:tcPr>
            <w:tcW w:w="1417" w:type="dxa"/>
          </w:tcPr>
          <w:p w14:paraId="07175EC3" w14:textId="77777777" w:rsidR="00213612" w:rsidRPr="008B50B6" w:rsidRDefault="00213612" w:rsidP="003260BF">
            <w:pPr>
              <w:spacing w:after="200"/>
              <w:rPr>
                <w:lang w:val="en-US"/>
              </w:rPr>
            </w:pPr>
            <w:r>
              <w:rPr>
                <w:lang w:val="en-US"/>
              </w:rPr>
              <w:t>F</w:t>
            </w:r>
            <w:r w:rsidRPr="008B50B6">
              <w:rPr>
                <w:lang w:val="en-US"/>
              </w:rPr>
              <w:t xml:space="preserve"> </w:t>
            </w:r>
          </w:p>
        </w:tc>
        <w:tc>
          <w:tcPr>
            <w:tcW w:w="1701" w:type="dxa"/>
          </w:tcPr>
          <w:p w14:paraId="269B1D68" w14:textId="77777777" w:rsidR="00213612" w:rsidRPr="008B50B6" w:rsidRDefault="00213612" w:rsidP="003260BF">
            <w:pPr>
              <w:spacing w:after="200"/>
              <w:rPr>
                <w:lang w:val="en-US"/>
              </w:rPr>
            </w:pPr>
            <w:r>
              <w:rPr>
                <w:lang w:val="en-US"/>
              </w:rPr>
              <w:t>20</w:t>
            </w:r>
            <w:r w:rsidRPr="008B50B6">
              <w:rPr>
                <w:lang w:val="en-US"/>
              </w:rPr>
              <w:t xml:space="preserve"> %</w:t>
            </w:r>
          </w:p>
        </w:tc>
        <w:tc>
          <w:tcPr>
            <w:tcW w:w="1701" w:type="dxa"/>
          </w:tcPr>
          <w:p w14:paraId="27C3EBF6" w14:textId="77777777" w:rsidR="00213612" w:rsidRPr="008B50B6" w:rsidRDefault="00213612" w:rsidP="003260BF">
            <w:pPr>
              <w:spacing w:after="200"/>
              <w:rPr>
                <w:lang w:val="en-US"/>
              </w:rPr>
            </w:pPr>
            <w:r w:rsidRPr="008B50B6">
              <w:rPr>
                <w:lang w:val="en-US"/>
              </w:rPr>
              <w:t>2</w:t>
            </w:r>
            <w:r>
              <w:rPr>
                <w:lang w:val="en-US"/>
              </w:rPr>
              <w:t>5</w:t>
            </w:r>
            <w:r w:rsidRPr="008B50B6">
              <w:rPr>
                <w:lang w:val="en-US"/>
              </w:rPr>
              <w:t xml:space="preserve"> %</w:t>
            </w:r>
          </w:p>
        </w:tc>
      </w:tr>
      <w:tr w:rsidR="00213612" w:rsidRPr="008B50B6" w14:paraId="27EDB904" w14:textId="77777777" w:rsidTr="003260BF">
        <w:trPr>
          <w:trHeight w:val="567"/>
        </w:trPr>
        <w:tc>
          <w:tcPr>
            <w:tcW w:w="1417" w:type="dxa"/>
          </w:tcPr>
          <w:p w14:paraId="0A653D32" w14:textId="77777777" w:rsidR="00213612" w:rsidRPr="008B50B6" w:rsidRDefault="00213612" w:rsidP="003260BF">
            <w:pPr>
              <w:spacing w:after="200"/>
              <w:rPr>
                <w:lang w:val="en-US"/>
              </w:rPr>
            </w:pPr>
            <w:r>
              <w:rPr>
                <w:lang w:val="en-US"/>
              </w:rPr>
              <w:t>G</w:t>
            </w:r>
          </w:p>
        </w:tc>
        <w:tc>
          <w:tcPr>
            <w:tcW w:w="1701" w:type="dxa"/>
          </w:tcPr>
          <w:p w14:paraId="68E95C70" w14:textId="77777777" w:rsidR="00213612" w:rsidRPr="008B50B6" w:rsidRDefault="00213612" w:rsidP="003260BF">
            <w:pPr>
              <w:spacing w:after="200"/>
              <w:rPr>
                <w:lang w:val="en-US"/>
              </w:rPr>
            </w:pPr>
            <w:r w:rsidRPr="008B50B6">
              <w:rPr>
                <w:lang w:val="en-US"/>
              </w:rPr>
              <w:t>25 %</w:t>
            </w:r>
          </w:p>
        </w:tc>
        <w:tc>
          <w:tcPr>
            <w:tcW w:w="1701" w:type="dxa"/>
          </w:tcPr>
          <w:p w14:paraId="5B8C1425" w14:textId="77777777" w:rsidR="00213612" w:rsidRPr="008B50B6" w:rsidRDefault="00213612" w:rsidP="003260BF">
            <w:pPr>
              <w:spacing w:after="200"/>
              <w:rPr>
                <w:lang w:val="en-US"/>
              </w:rPr>
            </w:pPr>
            <w:r>
              <w:rPr>
                <w:lang w:val="en-US"/>
              </w:rPr>
              <w:t>30</w:t>
            </w:r>
            <w:r w:rsidRPr="008B50B6">
              <w:rPr>
                <w:lang w:val="en-US"/>
              </w:rPr>
              <w:t xml:space="preserve"> %</w:t>
            </w:r>
          </w:p>
        </w:tc>
      </w:tr>
      <w:tr w:rsidR="00213612" w:rsidRPr="008B50B6" w14:paraId="556825F8" w14:textId="77777777" w:rsidTr="003260BF">
        <w:trPr>
          <w:trHeight w:val="567"/>
        </w:trPr>
        <w:tc>
          <w:tcPr>
            <w:tcW w:w="1417" w:type="dxa"/>
          </w:tcPr>
          <w:p w14:paraId="65DFA5AB" w14:textId="77777777" w:rsidR="00213612" w:rsidRDefault="003D186B" w:rsidP="003260BF">
            <w:pPr>
              <w:rPr>
                <w:lang w:val="en-US"/>
              </w:rPr>
            </w:pPr>
            <w:proofErr w:type="spellStart"/>
            <w:r>
              <w:rPr>
                <w:lang w:val="en-US"/>
              </w:rPr>
              <w:t>Yhteensä</w:t>
            </w:r>
            <w:proofErr w:type="spellEnd"/>
          </w:p>
        </w:tc>
        <w:tc>
          <w:tcPr>
            <w:tcW w:w="1701" w:type="dxa"/>
          </w:tcPr>
          <w:p w14:paraId="4FE37B72" w14:textId="77777777" w:rsidR="00213612" w:rsidRPr="008B50B6" w:rsidRDefault="00213612" w:rsidP="003260BF">
            <w:pPr>
              <w:rPr>
                <w:lang w:val="en-US"/>
              </w:rPr>
            </w:pPr>
            <w:r>
              <w:rPr>
                <w:lang w:val="en-US"/>
              </w:rPr>
              <w:t>100 %</w:t>
            </w:r>
          </w:p>
        </w:tc>
        <w:tc>
          <w:tcPr>
            <w:tcW w:w="1701" w:type="dxa"/>
          </w:tcPr>
          <w:p w14:paraId="65039496" w14:textId="77777777" w:rsidR="00213612" w:rsidRDefault="00213612" w:rsidP="003260BF">
            <w:pPr>
              <w:rPr>
                <w:lang w:val="en-US"/>
              </w:rPr>
            </w:pPr>
            <w:r>
              <w:rPr>
                <w:lang w:val="en-US"/>
              </w:rPr>
              <w:t>100 %</w:t>
            </w:r>
          </w:p>
        </w:tc>
      </w:tr>
    </w:tbl>
    <w:p w14:paraId="17856F04" w14:textId="77777777" w:rsidR="00213612" w:rsidRDefault="00213612" w:rsidP="00213612"/>
    <w:bookmarkEnd w:id="48"/>
    <w:p w14:paraId="7500B0B6" w14:textId="77777777" w:rsidR="00F414DA" w:rsidRDefault="00F414DA" w:rsidP="00C27837"/>
    <w:p w14:paraId="3688222A" w14:textId="77777777" w:rsidR="00213612" w:rsidRDefault="00213612" w:rsidP="00C27837"/>
    <w:p w14:paraId="1F937C67" w14:textId="77777777" w:rsidR="00F414DA" w:rsidRDefault="00F414DA" w:rsidP="00C27837">
      <w:pPr>
        <w:sectPr w:rsidR="00F414DA" w:rsidSect="003150B3">
          <w:headerReference w:type="default" r:id="rId24"/>
          <w:pgSz w:w="11907" w:h="16839" w:code="9"/>
          <w:pgMar w:top="1701" w:right="1134" w:bottom="1701" w:left="2268" w:header="709" w:footer="709" w:gutter="0"/>
          <w:cols w:space="708"/>
          <w:docGrid w:linePitch="360"/>
        </w:sectPr>
      </w:pPr>
    </w:p>
    <w:p w14:paraId="78183868" w14:textId="77777777" w:rsidR="00F414DA" w:rsidRPr="00B049E6" w:rsidRDefault="00F414DA" w:rsidP="00F414DA">
      <w:pPr>
        <w:pStyle w:val="HeadingofAppendix"/>
      </w:pPr>
      <w:bookmarkStart w:id="56" w:name="_Toc61546150"/>
      <w:r w:rsidRPr="00B049E6">
        <w:lastRenderedPageBreak/>
        <w:t xml:space="preserve">Tiedoston </w:t>
      </w:r>
      <w:r w:rsidR="00213612">
        <w:t>tallennus saavutettavaan P</w:t>
      </w:r>
      <w:r>
        <w:t>DF/A</w:t>
      </w:r>
      <w:r w:rsidRPr="00B049E6">
        <w:t>-muotoon</w:t>
      </w:r>
      <w:bookmarkEnd w:id="56"/>
    </w:p>
    <w:p w14:paraId="5438E870" w14:textId="77777777" w:rsidR="00F414DA" w:rsidRDefault="00F414DA" w:rsidP="00F414DA">
      <w:r w:rsidRPr="00B049E6">
        <w:t xml:space="preserve">Opinnäytetyö tehdään </w:t>
      </w:r>
      <w:proofErr w:type="spellStart"/>
      <w:r w:rsidRPr="00B049E6">
        <w:t>Wordillä</w:t>
      </w:r>
      <w:proofErr w:type="spellEnd"/>
      <w:r w:rsidRPr="00B049E6">
        <w:t xml:space="preserve">, mutta se julkaistaan Theseuksessa </w:t>
      </w:r>
      <w:r w:rsidR="00213612" w:rsidRPr="00213612">
        <w:t>saavutettavassa ja arkistokelpoisessa PDF/A-muodossa. Ennen saavutettavan ja arkistoitavan PDF/A-tiedoston luontia täytyy tarkistaa/täydentää myös dokumentin ns. metatiedot, koska tiedoston PDF/A-muoto käyttää myös näitä tietoja osana dokumenttia</w:t>
      </w:r>
      <w:r w:rsidR="00D334CE">
        <w:t>.</w:t>
      </w:r>
    </w:p>
    <w:p w14:paraId="2639F7DE" w14:textId="77777777" w:rsidR="00213612" w:rsidRPr="00213612" w:rsidRDefault="00213612" w:rsidP="00213612">
      <w:pPr>
        <w:pStyle w:val="UnnumberedHeading"/>
      </w:pPr>
      <w:r w:rsidRPr="00213612">
        <w:t>Dokumentin tietojen tarkistaminen</w:t>
      </w:r>
    </w:p>
    <w:p w14:paraId="18E6B7B3" w14:textId="77777777" w:rsidR="00213612" w:rsidRDefault="00213612" w:rsidP="00213612">
      <w:r w:rsidRPr="00213612">
        <w:t xml:space="preserve">Valitse </w:t>
      </w:r>
      <w:r w:rsidRPr="00213612">
        <w:rPr>
          <w:b/>
          <w:bCs/>
        </w:rPr>
        <w:t>Tiedosto</w:t>
      </w:r>
      <w:r w:rsidRPr="00213612">
        <w:t xml:space="preserve"> (</w:t>
      </w:r>
      <w:r w:rsidRPr="00213612">
        <w:rPr>
          <w:b/>
          <w:bCs/>
        </w:rPr>
        <w:t>File</w:t>
      </w:r>
      <w:r w:rsidRPr="00213612">
        <w:t xml:space="preserve">) -valikosta </w:t>
      </w:r>
      <w:r w:rsidRPr="00213612">
        <w:rPr>
          <w:b/>
          <w:bCs/>
        </w:rPr>
        <w:t>Tiedot</w:t>
      </w:r>
      <w:r w:rsidRPr="00213612">
        <w:t xml:space="preserve"> (</w:t>
      </w:r>
      <w:r w:rsidRPr="00213612">
        <w:rPr>
          <w:b/>
          <w:bCs/>
        </w:rPr>
        <w:t>Info</w:t>
      </w:r>
      <w:r w:rsidRPr="00213612">
        <w:t xml:space="preserve">). Kirjoita opinnäytetyösi otsikko kohtaan </w:t>
      </w:r>
      <w:r w:rsidRPr="00213612">
        <w:rPr>
          <w:b/>
          <w:bCs/>
        </w:rPr>
        <w:t>Otsikko</w:t>
      </w:r>
      <w:r w:rsidRPr="00213612">
        <w:t xml:space="preserve">. Kirjoita oma nimesi kohtaan </w:t>
      </w:r>
      <w:r w:rsidRPr="00213612">
        <w:rPr>
          <w:b/>
          <w:bCs/>
        </w:rPr>
        <w:t>Tekijä</w:t>
      </w:r>
      <w:r w:rsidRPr="00213612">
        <w:t xml:space="preserve">. Lisää </w:t>
      </w:r>
      <w:r w:rsidRPr="00213612">
        <w:rPr>
          <w:b/>
          <w:bCs/>
        </w:rPr>
        <w:t>Avainsanoja</w:t>
      </w:r>
      <w:r w:rsidRPr="00213612">
        <w:t xml:space="preserve"> (</w:t>
      </w:r>
      <w:proofErr w:type="spellStart"/>
      <w:r w:rsidRPr="00213612">
        <w:rPr>
          <w:b/>
          <w:bCs/>
        </w:rPr>
        <w:t>Keywords</w:t>
      </w:r>
      <w:proofErr w:type="spellEnd"/>
      <w:r w:rsidRPr="00213612">
        <w:t xml:space="preserve">) halutessasi. Tarkista myös muiden </w:t>
      </w:r>
      <w:r w:rsidRPr="00213612">
        <w:rPr>
          <w:b/>
          <w:bCs/>
        </w:rPr>
        <w:t>Ominaisuudet</w:t>
      </w:r>
      <w:r w:rsidRPr="00213612">
        <w:t>-otsikon alla olevien tekstien/valintojen oikeellisuus.</w:t>
      </w:r>
    </w:p>
    <w:p w14:paraId="6621FC68" w14:textId="77777777" w:rsidR="003D186B" w:rsidRPr="00213612" w:rsidRDefault="003D186B" w:rsidP="00213612">
      <w:r>
        <w:rPr>
          <w:noProof/>
        </w:rPr>
        <mc:AlternateContent>
          <mc:Choice Requires="wpg">
            <w:drawing>
              <wp:inline distT="0" distB="0" distL="0" distR="0" wp14:anchorId="12CA5CFC" wp14:editId="785DE69E">
                <wp:extent cx="3571875" cy="3949700"/>
                <wp:effectExtent l="19050" t="0" r="9525" b="0"/>
                <wp:docPr id="16" name="Ryhmä 16" descr="Kuvakaappaus tiedoston ominaisuuksista Tiedosto &gt; Info -välilehdellä."/>
                <wp:cNvGraphicFramePr/>
                <a:graphic xmlns:a="http://schemas.openxmlformats.org/drawingml/2006/main">
                  <a:graphicData uri="http://schemas.microsoft.com/office/word/2010/wordprocessingGroup">
                    <wpg:wgp>
                      <wpg:cNvGrpSpPr/>
                      <wpg:grpSpPr>
                        <a:xfrm>
                          <a:off x="0" y="0"/>
                          <a:ext cx="3571875" cy="3949700"/>
                          <a:chOff x="0" y="0"/>
                          <a:chExt cx="3571875" cy="3949700"/>
                        </a:xfrm>
                      </wpg:grpSpPr>
                      <pic:pic xmlns:pic="http://schemas.openxmlformats.org/drawingml/2006/picture">
                        <pic:nvPicPr>
                          <pic:cNvPr id="5" name="Kuva 5" descr="Kuva, joka sisältää kohteen teksti, kuvakaappaus, Fontti, numero&#10;&#10;Kuvaus luotu automaattisesti"/>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571875" cy="3949700"/>
                          </a:xfrm>
                          <a:prstGeom prst="rect">
                            <a:avLst/>
                          </a:prstGeom>
                        </pic:spPr>
                      </pic:pic>
                      <wps:wsp>
                        <wps:cNvPr id="11" name="Suorakulmio 11"/>
                        <wps:cNvSpPr/>
                        <wps:spPr>
                          <a:xfrm>
                            <a:off x="6350" y="1466850"/>
                            <a:ext cx="3403600" cy="241300"/>
                          </a:xfrm>
                          <a:prstGeom prst="rect">
                            <a:avLst/>
                          </a:prstGeom>
                          <a:noFill/>
                          <a:ln w="381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4C2BA785" id="Ryhmä 16" o:spid="_x0000_s1026" alt="Kuvakaappaus tiedoston ominaisuuksista Tiedosto &gt; Info -välilehdellä." style="width:281.25pt;height:311pt;mso-position-horizontal-relative:char;mso-position-vertical-relative:line" coordsize="35718,394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">
                <v:shape id="Kuva 5" o:spid="_x0000_s1027" type="#_x0000_t75" alt="Kuva, joka sisältää kohteen teksti, kuvakaappaus, Fontti, numero&#10;&#10;Kuvaus luotu automaattisesti" style="position:absolute;width:35718;height:394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">
                  <v:imagedata r:id="rId26" o:title="Kuva, joka sisältää kohteen teksti, kuvakaappaus, Fontti, numero&#10;&#10;Kuvaus luotu automaattisesti"/>
                </v:shape>
                <v:rect id="Suorakulmio 11" o:spid="_x0000_s1028" style="position:absolute;left:63;top:14668;width:34036;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" filled="f" strokecolor="black [3213]" strokeweight="3pt"/>
                <w10:anchorlock/>
              </v:group>
            </w:pict>
          </mc:Fallback>
        </mc:AlternateContent>
      </w:r>
    </w:p>
    <w:p w14:paraId="40DD0C54" w14:textId="77777777" w:rsidR="00213612" w:rsidRPr="00213612" w:rsidRDefault="00213612" w:rsidP="00213612">
      <w:pPr>
        <w:pStyle w:val="Kuvaotsikko"/>
      </w:pPr>
      <w:bookmarkStart w:id="57" w:name="_Toc137394109"/>
      <w:r>
        <w:t xml:space="preserve">Kuva </w:t>
      </w:r>
      <w:fldSimple w:instr=" SEQ Kuva \* ARABIC ">
        <w:r w:rsidR="00910A0B">
          <w:rPr>
            <w:noProof/>
          </w:rPr>
          <w:t>5</w:t>
        </w:r>
      </w:fldSimple>
      <w:r w:rsidRPr="00213612">
        <w:t>. Dokumentin tietojen muokkaus.</w:t>
      </w:r>
      <w:bookmarkEnd w:id="57"/>
    </w:p>
    <w:p w14:paraId="7B2ED797" w14:textId="77777777" w:rsidR="00213612" w:rsidRPr="00213612" w:rsidRDefault="00213612" w:rsidP="00213612">
      <w:pPr>
        <w:pStyle w:val="UnnumberedHeading"/>
      </w:pPr>
      <w:r w:rsidRPr="00213612">
        <w:lastRenderedPageBreak/>
        <w:t>Dokumentin tallennus saavutettavaksi ja arkistoitavaksi PDF/A-tiedostoksi</w:t>
      </w:r>
    </w:p>
    <w:p w14:paraId="4F11BD55" w14:textId="77777777" w:rsidR="00F414DA" w:rsidRPr="00B049E6" w:rsidRDefault="00213612" w:rsidP="00213612">
      <w:r w:rsidRPr="00213612">
        <w:t xml:space="preserve">Valitse </w:t>
      </w:r>
      <w:r w:rsidRPr="00213612">
        <w:rPr>
          <w:b/>
          <w:bCs/>
          <w:iCs/>
        </w:rPr>
        <w:t xml:space="preserve">Tiedosto </w:t>
      </w:r>
      <w:r w:rsidRPr="00213612">
        <w:rPr>
          <w:bCs/>
          <w:iCs/>
        </w:rPr>
        <w:t>(</w:t>
      </w:r>
      <w:r w:rsidRPr="00213612">
        <w:rPr>
          <w:b/>
          <w:bCs/>
          <w:iCs/>
        </w:rPr>
        <w:t>File</w:t>
      </w:r>
      <w:r w:rsidRPr="00213612">
        <w:rPr>
          <w:bCs/>
          <w:iCs/>
        </w:rPr>
        <w:t>)</w:t>
      </w:r>
      <w:r w:rsidRPr="00213612">
        <w:t xml:space="preserve"> -valikosta </w:t>
      </w:r>
      <w:r w:rsidRPr="00213612">
        <w:rPr>
          <w:b/>
          <w:bCs/>
          <w:iCs/>
        </w:rPr>
        <w:t xml:space="preserve">Vie </w:t>
      </w:r>
      <w:r w:rsidRPr="00213612">
        <w:rPr>
          <w:bCs/>
          <w:iCs/>
        </w:rPr>
        <w:t>(</w:t>
      </w:r>
      <w:proofErr w:type="spellStart"/>
      <w:r w:rsidRPr="00213612">
        <w:rPr>
          <w:b/>
          <w:bCs/>
          <w:iCs/>
        </w:rPr>
        <w:t>Export</w:t>
      </w:r>
      <w:proofErr w:type="spellEnd"/>
      <w:r w:rsidRPr="00213612">
        <w:rPr>
          <w:bCs/>
          <w:iCs/>
        </w:rPr>
        <w:t>)</w:t>
      </w:r>
      <w:r w:rsidRPr="00213612">
        <w:t xml:space="preserve">. Valitse </w:t>
      </w:r>
      <w:r w:rsidRPr="00213612">
        <w:rPr>
          <w:b/>
          <w:bCs/>
        </w:rPr>
        <w:t>Luo PDF- tai XPS-tiedosto</w:t>
      </w:r>
      <w:r w:rsidRPr="00213612">
        <w:rPr>
          <w:bCs/>
        </w:rPr>
        <w:t xml:space="preserve"> (</w:t>
      </w:r>
      <w:proofErr w:type="spellStart"/>
      <w:r w:rsidRPr="00213612">
        <w:rPr>
          <w:b/>
          <w:bCs/>
        </w:rPr>
        <w:t>Create</w:t>
      </w:r>
      <w:proofErr w:type="spellEnd"/>
      <w:r w:rsidRPr="00213612">
        <w:rPr>
          <w:b/>
          <w:bCs/>
        </w:rPr>
        <w:t xml:space="preserve"> PDF </w:t>
      </w:r>
      <w:proofErr w:type="spellStart"/>
      <w:r w:rsidRPr="00213612">
        <w:rPr>
          <w:b/>
          <w:bCs/>
        </w:rPr>
        <w:t>or</w:t>
      </w:r>
      <w:proofErr w:type="spellEnd"/>
      <w:r w:rsidRPr="00213612">
        <w:rPr>
          <w:b/>
          <w:bCs/>
        </w:rPr>
        <w:t xml:space="preserve"> XPS File</w:t>
      </w:r>
      <w:r w:rsidRPr="00213612">
        <w:rPr>
          <w:bCs/>
        </w:rPr>
        <w:t>)</w:t>
      </w:r>
      <w:r w:rsidR="00F414DA" w:rsidRPr="00B049E6">
        <w:t xml:space="preserve">. </w:t>
      </w:r>
    </w:p>
    <w:p w14:paraId="76993AEB" w14:textId="77777777" w:rsidR="00F414DA" w:rsidRPr="008E5427" w:rsidRDefault="00F414DA" w:rsidP="00F414DA">
      <w:pPr>
        <w:rPr>
          <w:highlight w:val="yellow"/>
        </w:rPr>
      </w:pPr>
      <w:r w:rsidRPr="00140003">
        <w:rPr>
          <w:noProof/>
          <w:lang w:eastAsia="fi-FI"/>
        </w:rPr>
        <w:drawing>
          <wp:inline distT="0" distB="0" distL="0" distR="0" wp14:anchorId="456528A5" wp14:editId="54D5157C">
            <wp:extent cx="3619500" cy="3626653"/>
            <wp:effectExtent l="0" t="0" r="0" b="0"/>
            <wp:docPr id="12" name="Kuva 12" descr="Kuvakaappaus Word-dokumentin viemisestä PDF-muotoon; Vie-valinta aktivoitu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uva 12" descr="Kuvakaappaus Word-dokumentin viemisestä PDF-muotoon; Vie-valinta aktivoituna."/>
                    <pic:cNvPicPr/>
                  </pic:nvPicPr>
                  <pic:blipFill>
                    <a:blip r:embed="rId27"/>
                    <a:stretch>
                      <a:fillRect/>
                    </a:stretch>
                  </pic:blipFill>
                  <pic:spPr>
                    <a:xfrm>
                      <a:off x="0" y="0"/>
                      <a:ext cx="3646279" cy="3653485"/>
                    </a:xfrm>
                    <a:prstGeom prst="rect">
                      <a:avLst/>
                    </a:prstGeom>
                  </pic:spPr>
                </pic:pic>
              </a:graphicData>
            </a:graphic>
          </wp:inline>
        </w:drawing>
      </w:r>
    </w:p>
    <w:p w14:paraId="6F764FCA" w14:textId="77777777" w:rsidR="00F414DA" w:rsidRDefault="00F414DA" w:rsidP="00F414DA">
      <w:pPr>
        <w:pStyle w:val="Kuvaotsikko"/>
      </w:pPr>
      <w:bookmarkStart w:id="58" w:name="_Toc59288897"/>
      <w:bookmarkStart w:id="59" w:name="_Toc137394110"/>
      <w:r w:rsidRPr="00B049E6">
        <w:t xml:space="preserve">Kuva </w:t>
      </w:r>
      <w:fldSimple w:instr=" SEQ Kuva \* ARABIC ">
        <w:r w:rsidR="00910A0B">
          <w:rPr>
            <w:noProof/>
          </w:rPr>
          <w:t>6</w:t>
        </w:r>
      </w:fldSimple>
      <w:r w:rsidRPr="00B049E6">
        <w:t>. Vienti PDF-</w:t>
      </w:r>
      <w:r w:rsidRPr="0068695A">
        <w:t>muotoon</w:t>
      </w:r>
      <w:r w:rsidRPr="00B049E6">
        <w:t>.</w:t>
      </w:r>
      <w:bookmarkEnd w:id="58"/>
      <w:bookmarkEnd w:id="59"/>
    </w:p>
    <w:p w14:paraId="28DFF37E" w14:textId="77777777" w:rsidR="00213612" w:rsidRPr="00213612" w:rsidRDefault="00213612" w:rsidP="00213612">
      <w:r w:rsidRPr="00213612">
        <w:t xml:space="preserve">Jos et ole vielä tarkistanut dokumenttisi saavutettavuutta (helppokäyttöisyyttä), voit suorittaa tarkistuksen vielä tässä vaiheessa napsauttamalla painiketta </w:t>
      </w:r>
      <w:r w:rsidRPr="00213612">
        <w:rPr>
          <w:b/>
          <w:bCs/>
        </w:rPr>
        <w:t>Tutki helppokäyttöisyyttä</w:t>
      </w:r>
      <w:r w:rsidRPr="00213612">
        <w:t>. Jos sen sijaan olet tarkistanut helppokäyttöisyyden jo aiemman, napsauta suoraan painiketta</w:t>
      </w:r>
      <w:r w:rsidRPr="00213612">
        <w:rPr>
          <w:b/>
          <w:bCs/>
        </w:rPr>
        <w:t xml:space="preserve"> Luo PDF/XPS</w:t>
      </w:r>
      <w:r>
        <w:t>.</w:t>
      </w:r>
    </w:p>
    <w:p w14:paraId="328CED09" w14:textId="77777777" w:rsidR="00F414DA" w:rsidRPr="008E5427" w:rsidRDefault="00F414DA" w:rsidP="00F414DA">
      <w:pPr>
        <w:rPr>
          <w:highlight w:val="yellow"/>
        </w:rPr>
      </w:pPr>
      <w:r w:rsidRPr="00140003">
        <w:rPr>
          <w:noProof/>
          <w:lang w:eastAsia="fi-FI"/>
        </w:rPr>
        <w:drawing>
          <wp:inline distT="0" distB="0" distL="0" distR="0" wp14:anchorId="0DA62432" wp14:editId="39C74617">
            <wp:extent cx="4610100" cy="1318798"/>
            <wp:effectExtent l="0" t="0" r="0" b="0"/>
            <wp:docPr id="15" name="Kuva 15" descr="Kuvakaappaus PDF-tiedostoksi viemisestä ja helppokäyttöisyyden tutkimisen muistutuks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Kuva 15" descr="Kuvakaappaus PDF-tiedostoksi viemisestä ja helppokäyttöisyyden tutkimisen muistutuksesta."/>
                    <pic:cNvPicPr/>
                  </pic:nvPicPr>
                  <pic:blipFill>
                    <a:blip r:embed="rId28"/>
                    <a:stretch>
                      <a:fillRect/>
                    </a:stretch>
                  </pic:blipFill>
                  <pic:spPr>
                    <a:xfrm>
                      <a:off x="0" y="0"/>
                      <a:ext cx="4643973" cy="1328488"/>
                    </a:xfrm>
                    <a:prstGeom prst="rect">
                      <a:avLst/>
                    </a:prstGeom>
                  </pic:spPr>
                </pic:pic>
              </a:graphicData>
            </a:graphic>
          </wp:inline>
        </w:drawing>
      </w:r>
    </w:p>
    <w:p w14:paraId="636E37F3" w14:textId="77777777" w:rsidR="00F414DA" w:rsidRPr="00B049E6" w:rsidRDefault="00F414DA" w:rsidP="00F414DA">
      <w:pPr>
        <w:pStyle w:val="Kuvaotsikko"/>
      </w:pPr>
      <w:bookmarkStart w:id="60" w:name="_Toc59288898"/>
      <w:bookmarkStart w:id="61" w:name="_Toc137394111"/>
      <w:r w:rsidRPr="00B049E6">
        <w:t xml:space="preserve">Kuva </w:t>
      </w:r>
      <w:fldSimple w:instr=" SEQ Kuva \* ARABIC ">
        <w:r w:rsidR="00910A0B">
          <w:rPr>
            <w:noProof/>
          </w:rPr>
          <w:t>7</w:t>
        </w:r>
      </w:fldSimple>
      <w:r w:rsidRPr="00B049E6">
        <w:t xml:space="preserve">. </w:t>
      </w:r>
      <w:r>
        <w:t xml:space="preserve">Muistutus helppokäyttöisyyden </w:t>
      </w:r>
      <w:r w:rsidRPr="0068695A">
        <w:t>tarkistamisesta</w:t>
      </w:r>
      <w:r>
        <w:t>.</w:t>
      </w:r>
      <w:bookmarkEnd w:id="60"/>
      <w:bookmarkEnd w:id="61"/>
    </w:p>
    <w:p w14:paraId="166562A3" w14:textId="77777777" w:rsidR="00213612" w:rsidRPr="00213612" w:rsidRDefault="00213612" w:rsidP="00213612">
      <w:r w:rsidRPr="00213612">
        <w:lastRenderedPageBreak/>
        <w:t xml:space="preserve">Napsauta tallennusikkunassa </w:t>
      </w:r>
      <w:r w:rsidRPr="00213612">
        <w:rPr>
          <w:b/>
          <w:bCs/>
        </w:rPr>
        <w:t xml:space="preserve">Asetukset </w:t>
      </w:r>
      <w:r w:rsidRPr="00213612">
        <w:rPr>
          <w:bCs/>
        </w:rPr>
        <w:t>(</w:t>
      </w:r>
      <w:proofErr w:type="spellStart"/>
      <w:r w:rsidRPr="00213612">
        <w:rPr>
          <w:b/>
          <w:bCs/>
        </w:rPr>
        <w:t>Options</w:t>
      </w:r>
      <w:proofErr w:type="spellEnd"/>
      <w:r w:rsidRPr="00213612">
        <w:rPr>
          <w:bCs/>
        </w:rPr>
        <w:t>)</w:t>
      </w:r>
      <w:r w:rsidRPr="00213612">
        <w:t xml:space="preserve">. Tee seuraavat (kuvan 8 mukaiset) valinnat: </w:t>
      </w:r>
    </w:p>
    <w:p w14:paraId="4A85B645" w14:textId="77777777" w:rsidR="00213612" w:rsidRPr="00213612" w:rsidRDefault="00213612" w:rsidP="00213612">
      <w:pPr>
        <w:numPr>
          <w:ilvl w:val="0"/>
          <w:numId w:val="23"/>
        </w:numPr>
        <w:ind w:left="714" w:hanging="357"/>
        <w:contextualSpacing/>
      </w:pPr>
      <w:bookmarkStart w:id="62" w:name="_Hlk135841590"/>
      <w:r w:rsidRPr="00213612">
        <w:t xml:space="preserve">Valitse </w:t>
      </w:r>
      <w:r w:rsidRPr="00213612">
        <w:rPr>
          <w:b/>
          <w:bCs/>
        </w:rPr>
        <w:t>Asiakirja</w:t>
      </w:r>
      <w:r w:rsidRPr="00213612">
        <w:t xml:space="preserve"> (</w:t>
      </w:r>
      <w:proofErr w:type="spellStart"/>
      <w:r w:rsidRPr="00213612">
        <w:rPr>
          <w:b/>
          <w:bCs/>
        </w:rPr>
        <w:t>Document</w:t>
      </w:r>
      <w:proofErr w:type="spellEnd"/>
      <w:r w:rsidRPr="00213612">
        <w:t>) kohdasta julkaistava kohde (</w:t>
      </w:r>
      <w:proofErr w:type="spellStart"/>
      <w:r w:rsidRPr="00213612">
        <w:rPr>
          <w:b/>
          <w:bCs/>
        </w:rPr>
        <w:t>Publish</w:t>
      </w:r>
      <w:proofErr w:type="spellEnd"/>
      <w:r w:rsidRPr="00213612">
        <w:rPr>
          <w:b/>
          <w:bCs/>
        </w:rPr>
        <w:t xml:space="preserve"> </w:t>
      </w:r>
      <w:proofErr w:type="spellStart"/>
      <w:r w:rsidRPr="00213612">
        <w:rPr>
          <w:b/>
          <w:bCs/>
        </w:rPr>
        <w:t>what</w:t>
      </w:r>
      <w:proofErr w:type="spellEnd"/>
      <w:r w:rsidRPr="00213612">
        <w:t xml:space="preserve">). </w:t>
      </w:r>
    </w:p>
    <w:bookmarkEnd w:id="62"/>
    <w:p w14:paraId="06AE519B" w14:textId="77777777" w:rsidR="00213612" w:rsidRDefault="00213612" w:rsidP="00213612">
      <w:pPr>
        <w:numPr>
          <w:ilvl w:val="0"/>
          <w:numId w:val="23"/>
        </w:numPr>
        <w:ind w:left="714" w:hanging="357"/>
        <w:contextualSpacing/>
      </w:pPr>
      <w:r w:rsidRPr="00213612">
        <w:t xml:space="preserve">Ruksaa valinnat </w:t>
      </w:r>
      <w:proofErr w:type="gramStart"/>
      <w:r w:rsidRPr="00213612">
        <w:rPr>
          <w:b/>
          <w:bCs/>
        </w:rPr>
        <w:t>Luo</w:t>
      </w:r>
      <w:proofErr w:type="gramEnd"/>
      <w:r w:rsidRPr="00213612">
        <w:rPr>
          <w:b/>
          <w:bCs/>
        </w:rPr>
        <w:t xml:space="preserve"> kirjanmerkit käyttämällä Otsikoita </w:t>
      </w:r>
      <w:r w:rsidRPr="00213612">
        <w:t>(</w:t>
      </w:r>
      <w:proofErr w:type="spellStart"/>
      <w:r w:rsidRPr="00213612">
        <w:rPr>
          <w:b/>
          <w:bCs/>
        </w:rPr>
        <w:t>Create</w:t>
      </w:r>
      <w:proofErr w:type="spellEnd"/>
      <w:r w:rsidRPr="00213612">
        <w:rPr>
          <w:b/>
          <w:bCs/>
        </w:rPr>
        <w:t xml:space="preserve"> </w:t>
      </w:r>
      <w:proofErr w:type="spellStart"/>
      <w:r w:rsidRPr="00213612">
        <w:rPr>
          <w:b/>
          <w:bCs/>
        </w:rPr>
        <w:t>Bookmarks</w:t>
      </w:r>
      <w:proofErr w:type="spellEnd"/>
      <w:r w:rsidRPr="00213612">
        <w:rPr>
          <w:b/>
          <w:bCs/>
        </w:rPr>
        <w:t xml:space="preserve"> </w:t>
      </w:r>
      <w:proofErr w:type="spellStart"/>
      <w:r w:rsidRPr="00213612">
        <w:rPr>
          <w:b/>
          <w:bCs/>
        </w:rPr>
        <w:t>using</w:t>
      </w:r>
      <w:proofErr w:type="spellEnd"/>
      <w:r w:rsidRPr="00213612">
        <w:rPr>
          <w:b/>
          <w:bCs/>
        </w:rPr>
        <w:t xml:space="preserve"> </w:t>
      </w:r>
      <w:proofErr w:type="spellStart"/>
      <w:r w:rsidRPr="00213612">
        <w:rPr>
          <w:b/>
          <w:bCs/>
        </w:rPr>
        <w:t>Headings</w:t>
      </w:r>
      <w:proofErr w:type="spellEnd"/>
      <w:r w:rsidRPr="00213612">
        <w:t xml:space="preserve">) ja </w:t>
      </w:r>
      <w:r w:rsidRPr="00213612">
        <w:rPr>
          <w:b/>
          <w:bCs/>
        </w:rPr>
        <w:t xml:space="preserve">Asiakirjan rakenteen tunnisteet helppokäyttötoimintoa varten </w:t>
      </w:r>
      <w:r w:rsidRPr="00213612">
        <w:t>(</w:t>
      </w:r>
      <w:proofErr w:type="spellStart"/>
      <w:r w:rsidRPr="00213612">
        <w:rPr>
          <w:b/>
          <w:bCs/>
        </w:rPr>
        <w:t>Document</w:t>
      </w:r>
      <w:proofErr w:type="spellEnd"/>
      <w:r w:rsidRPr="00213612">
        <w:rPr>
          <w:b/>
          <w:bCs/>
        </w:rPr>
        <w:t xml:space="preserve"> </w:t>
      </w:r>
      <w:proofErr w:type="spellStart"/>
      <w:r w:rsidRPr="00213612">
        <w:rPr>
          <w:b/>
          <w:bCs/>
        </w:rPr>
        <w:t>Structure</w:t>
      </w:r>
      <w:proofErr w:type="spellEnd"/>
      <w:r w:rsidRPr="00213612">
        <w:rPr>
          <w:b/>
          <w:bCs/>
        </w:rPr>
        <w:t xml:space="preserve"> </w:t>
      </w:r>
      <w:proofErr w:type="spellStart"/>
      <w:r w:rsidRPr="00213612">
        <w:rPr>
          <w:b/>
          <w:bCs/>
        </w:rPr>
        <w:t>Tags</w:t>
      </w:r>
      <w:proofErr w:type="spellEnd"/>
      <w:r w:rsidRPr="00213612">
        <w:rPr>
          <w:b/>
          <w:bCs/>
        </w:rPr>
        <w:t xml:space="preserve"> for </w:t>
      </w:r>
      <w:proofErr w:type="spellStart"/>
      <w:r w:rsidRPr="00213612">
        <w:rPr>
          <w:b/>
          <w:bCs/>
        </w:rPr>
        <w:t>Accessiblity</w:t>
      </w:r>
      <w:proofErr w:type="spellEnd"/>
      <w:r w:rsidRPr="00213612">
        <w:t xml:space="preserve">) kohdasta </w:t>
      </w:r>
      <w:r w:rsidRPr="00213612">
        <w:rPr>
          <w:b/>
          <w:bCs/>
        </w:rPr>
        <w:t xml:space="preserve">Sisällytä tulostumattomat tiedot </w:t>
      </w:r>
      <w:r w:rsidRPr="00213612">
        <w:t>(</w:t>
      </w:r>
      <w:proofErr w:type="spellStart"/>
      <w:r w:rsidRPr="00213612">
        <w:rPr>
          <w:b/>
          <w:bCs/>
        </w:rPr>
        <w:t>Include</w:t>
      </w:r>
      <w:proofErr w:type="spellEnd"/>
      <w:r w:rsidRPr="00213612">
        <w:rPr>
          <w:b/>
          <w:bCs/>
        </w:rPr>
        <w:t xml:space="preserve"> non-</w:t>
      </w:r>
      <w:proofErr w:type="spellStart"/>
      <w:r w:rsidRPr="00213612">
        <w:rPr>
          <w:b/>
          <w:bCs/>
        </w:rPr>
        <w:t>printing</w:t>
      </w:r>
      <w:proofErr w:type="spellEnd"/>
      <w:r w:rsidRPr="00213612">
        <w:rPr>
          <w:b/>
          <w:bCs/>
        </w:rPr>
        <w:t xml:space="preserve"> </w:t>
      </w:r>
      <w:proofErr w:type="spellStart"/>
      <w:r w:rsidRPr="00213612">
        <w:rPr>
          <w:b/>
          <w:bCs/>
        </w:rPr>
        <w:t>information</w:t>
      </w:r>
      <w:proofErr w:type="spellEnd"/>
      <w:r w:rsidRPr="00213612">
        <w:t>). Näin dokumentin rakenne merkitään kappaletyylien perusteella oikein PDF/A-tiedostoon.</w:t>
      </w:r>
    </w:p>
    <w:p w14:paraId="687D674C" w14:textId="77777777" w:rsidR="00F414DA" w:rsidRDefault="00213612" w:rsidP="00213612">
      <w:pPr>
        <w:numPr>
          <w:ilvl w:val="0"/>
          <w:numId w:val="23"/>
        </w:numPr>
      </w:pPr>
      <w:r w:rsidRPr="00213612">
        <w:t xml:space="preserve">Ruksaa valinta </w:t>
      </w:r>
      <w:r w:rsidRPr="00213612">
        <w:rPr>
          <w:b/>
          <w:bCs/>
        </w:rPr>
        <w:t xml:space="preserve">PDF/A-yhteensopiva </w:t>
      </w:r>
      <w:r w:rsidRPr="00213612">
        <w:t>kohdasta</w:t>
      </w:r>
      <w:r w:rsidRPr="00213612">
        <w:rPr>
          <w:b/>
          <w:bCs/>
        </w:rPr>
        <w:t xml:space="preserve"> PDF-asetukset </w:t>
      </w:r>
      <w:r w:rsidRPr="00213612">
        <w:t>(</w:t>
      </w:r>
      <w:r w:rsidRPr="00213612">
        <w:rPr>
          <w:b/>
          <w:bCs/>
        </w:rPr>
        <w:t xml:space="preserve">PDF </w:t>
      </w:r>
      <w:proofErr w:type="spellStart"/>
      <w:r w:rsidRPr="00213612">
        <w:rPr>
          <w:b/>
          <w:bCs/>
        </w:rPr>
        <w:t>Options</w:t>
      </w:r>
      <w:proofErr w:type="spellEnd"/>
      <w:r w:rsidRPr="00213612">
        <w:t>)</w:t>
      </w:r>
      <w:r w:rsidR="00F414DA" w:rsidRPr="0000737F">
        <w:t>.</w:t>
      </w:r>
    </w:p>
    <w:p w14:paraId="2DF0AD18" w14:textId="77777777" w:rsidR="00F414DA" w:rsidRDefault="00F414DA" w:rsidP="00213612">
      <w:pPr>
        <w:ind w:left="720"/>
      </w:pPr>
      <w:r>
        <w:rPr>
          <w:noProof/>
          <w:lang w:eastAsia="fi-FI"/>
        </w:rPr>
        <w:drawing>
          <wp:inline distT="0" distB="0" distL="0" distR="0" wp14:anchorId="2CD8B57A" wp14:editId="10B6C9FD">
            <wp:extent cx="2397906" cy="3293070"/>
            <wp:effectExtent l="0" t="0" r="2540" b="3175"/>
            <wp:docPr id="18" name="Kuva 18" descr="Kuvakaappaus pdf-tiedoston asetuks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uva 18" descr="Kuvakaappaus pdf-tiedoston asetuksista"/>
                    <pic:cNvPicPr/>
                  </pic:nvPicPr>
                  <pic:blipFill rotWithShape="1">
                    <a:blip r:embed="rId29" cstate="print">
                      <a:extLst>
                        <a:ext uri="{28A0092B-C50C-407E-A947-70E740481C1C}">
                          <a14:useLocalDpi xmlns:a14="http://schemas.microsoft.com/office/drawing/2010/main" val="0"/>
                        </a:ext>
                      </a:extLst>
                    </a:blip>
                    <a:srcRect/>
                    <a:stretch/>
                  </pic:blipFill>
                  <pic:spPr bwMode="auto">
                    <a:xfrm>
                      <a:off x="0" y="0"/>
                      <a:ext cx="2417610" cy="3320130"/>
                    </a:xfrm>
                    <a:prstGeom prst="rect">
                      <a:avLst/>
                    </a:prstGeom>
                    <a:ln>
                      <a:noFill/>
                    </a:ln>
                    <a:extLst>
                      <a:ext uri="{53640926-AAD7-44D8-BBD7-CCE9431645EC}">
                        <a14:shadowObscured xmlns:a14="http://schemas.microsoft.com/office/drawing/2010/main"/>
                      </a:ext>
                    </a:extLst>
                  </pic:spPr>
                </pic:pic>
              </a:graphicData>
            </a:graphic>
          </wp:inline>
        </w:drawing>
      </w:r>
    </w:p>
    <w:p w14:paraId="052D4D6F" w14:textId="77777777" w:rsidR="00F414DA" w:rsidRDefault="00F414DA" w:rsidP="00213612">
      <w:pPr>
        <w:pStyle w:val="Kuvaotsikko"/>
        <w:ind w:left="720"/>
      </w:pPr>
      <w:bookmarkStart w:id="63" w:name="_Toc59288899"/>
      <w:bookmarkStart w:id="64" w:name="_Toc137394112"/>
      <w:r>
        <w:t xml:space="preserve">Kuva </w:t>
      </w:r>
      <w:fldSimple w:instr=" SEQ Kuva \* ARABIC ">
        <w:r w:rsidR="00910A0B">
          <w:rPr>
            <w:noProof/>
          </w:rPr>
          <w:t>8</w:t>
        </w:r>
      </w:fldSimple>
      <w:r>
        <w:t>. PDF/A-tiedoston asetukset.</w:t>
      </w:r>
      <w:bookmarkEnd w:id="63"/>
      <w:bookmarkEnd w:id="64"/>
    </w:p>
    <w:p w14:paraId="36005B64" w14:textId="77777777" w:rsidR="00F414DA" w:rsidRDefault="00F414DA" w:rsidP="00C27837">
      <w:r w:rsidRPr="00B049E6">
        <w:t>Varmista, että PDF</w:t>
      </w:r>
      <w:r>
        <w:t>/A</w:t>
      </w:r>
      <w:r w:rsidRPr="00B049E6">
        <w:t>-dokumentin nimi on yhtä kuvaava kuin antamasi Word-tiedoston nimi.</w:t>
      </w:r>
      <w:r>
        <w:t xml:space="preserve"> </w:t>
      </w:r>
    </w:p>
    <w:sectPr w:rsidR="00F414DA" w:rsidSect="003150B3">
      <w:headerReference w:type="default" r:id="rId30"/>
      <w:pgSz w:w="11907" w:h="16839" w:code="9"/>
      <w:pgMar w:top="1701" w:right="1134"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66D88" w14:textId="77777777" w:rsidR="00C805DC" w:rsidRDefault="00C805DC" w:rsidP="00DA46F6">
      <w:pPr>
        <w:spacing w:after="0" w:line="240" w:lineRule="auto"/>
      </w:pPr>
      <w:r>
        <w:separator/>
      </w:r>
    </w:p>
  </w:endnote>
  <w:endnote w:type="continuationSeparator" w:id="0">
    <w:p w14:paraId="19C8A2DE" w14:textId="77777777" w:rsidR="00C805DC" w:rsidRDefault="00C805DC" w:rsidP="00DA46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A4338" w14:textId="77777777" w:rsidR="0065710F" w:rsidRPr="00B51056" w:rsidRDefault="005A4E4E" w:rsidP="00F66CF7">
    <w:pPr>
      <w:pStyle w:val="Alatunniste"/>
      <w:tabs>
        <w:tab w:val="left" w:pos="6804"/>
      </w:tabs>
    </w:pPr>
    <w:sdt>
      <w:sdtPr>
        <w:tag w:val="Org alatunniste"/>
        <w:id w:val="-805086829"/>
        <w:lock w:val="contentLocked"/>
        <w:text/>
      </w:sdtPr>
      <w:sdtEndPr/>
      <w:sdtContent>
        <w:r w:rsidR="0065710F" w:rsidRPr="00970CB0">
          <w:t>T</w:t>
        </w:r>
        <w:r w:rsidR="00F66CF7">
          <w:t>urun AMK:n opinnäytetyö</w:t>
        </w:r>
        <w:r w:rsidR="0065710F" w:rsidRPr="00970CB0">
          <w:t xml:space="preserve"> | </w:t>
        </w:r>
      </w:sdtContent>
    </w:sdt>
    <w:r w:rsidR="0065710F" w:rsidRPr="00F44050">
      <w:t xml:space="preserve">Etunimi </w:t>
    </w:r>
    <w:r w:rsidR="0065710F">
      <w:t>Sukunimi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E3AEA" w14:textId="77777777" w:rsidR="00C805DC" w:rsidRDefault="00C805DC" w:rsidP="00DA46F6">
      <w:pPr>
        <w:spacing w:after="0" w:line="240" w:lineRule="auto"/>
      </w:pPr>
      <w:r>
        <w:separator/>
      </w:r>
    </w:p>
  </w:footnote>
  <w:footnote w:type="continuationSeparator" w:id="0">
    <w:p w14:paraId="5C993977" w14:textId="77777777" w:rsidR="00C805DC" w:rsidRDefault="00C805DC" w:rsidP="00DA46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058266"/>
      <w:docPartObj>
        <w:docPartGallery w:val="Page Numbers (Top of Page)"/>
        <w:docPartUnique/>
      </w:docPartObj>
    </w:sdtPr>
    <w:sdtEndPr>
      <w:rPr>
        <w:rStyle w:val="Sivunumero"/>
      </w:rPr>
    </w:sdtEndPr>
    <w:sdtContent>
      <w:p w14:paraId="1DC78E88" w14:textId="77777777" w:rsidR="0065710F" w:rsidRPr="006859FF" w:rsidRDefault="0065710F" w:rsidP="006859FF">
        <w:pPr>
          <w:pStyle w:val="Yltunniste"/>
        </w:pPr>
        <w:r w:rsidRPr="001F2F82">
          <w:rPr>
            <w:rStyle w:val="Sivunumero"/>
          </w:rPr>
          <w:fldChar w:fldCharType="begin"/>
        </w:r>
        <w:r w:rsidRPr="001F2F82">
          <w:rPr>
            <w:rStyle w:val="Sivunumero"/>
          </w:rPr>
          <w:instrText>PAGE   \* MERGEFORMAT</w:instrText>
        </w:r>
        <w:r w:rsidRPr="001F2F82">
          <w:rPr>
            <w:rStyle w:val="Sivunumero"/>
          </w:rPr>
          <w:fldChar w:fldCharType="separate"/>
        </w:r>
        <w:r w:rsidR="0091514B">
          <w:rPr>
            <w:rStyle w:val="Sivunumero"/>
            <w:noProof/>
          </w:rPr>
          <w:t>11</w:t>
        </w:r>
        <w:r w:rsidRPr="001F2F82">
          <w:rPr>
            <w:rStyle w:val="Sivunumero"/>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6EB04" w14:textId="77777777" w:rsidR="00FC6CF6" w:rsidRPr="006859FF" w:rsidRDefault="005A4E4E" w:rsidP="0064227C">
    <w:pPr>
      <w:pStyle w:val="Yltunniste"/>
      <w:tabs>
        <w:tab w:val="right" w:pos="8505"/>
      </w:tabs>
      <w:jc w:val="left"/>
    </w:pPr>
    <w:sdt>
      <w:sdtPr>
        <w:id w:val="-1056767462"/>
        <w:docPartObj>
          <w:docPartGallery w:val="Page Numbers (Top of Page)"/>
          <w:docPartUnique/>
        </w:docPartObj>
      </w:sdtPr>
      <w:sdtEndPr>
        <w:rPr>
          <w:rStyle w:val="Sivunumero"/>
        </w:rPr>
      </w:sdtEndPr>
      <w:sdtContent>
        <w:r w:rsidR="00FC6CF6">
          <w:rPr>
            <w:rStyle w:val="Sivunumero"/>
          </w:rPr>
          <w:t>Liite</w:t>
        </w:r>
      </w:sdtContent>
    </w:sdt>
    <w:r w:rsidR="00FC6CF6">
      <w:rPr>
        <w:rStyle w:val="Sivunumero"/>
      </w:rPr>
      <w:t xml:space="preserve"> </w:t>
    </w:r>
    <w:r w:rsidR="003150B3">
      <w:rPr>
        <w:rStyle w:val="Sivunumero"/>
      </w:rPr>
      <w:t>1</w:t>
    </w:r>
    <w:r w:rsidR="0064227C">
      <w:rPr>
        <w:rStyle w:val="Sivunumero"/>
      </w:rPr>
      <w:tab/>
    </w:r>
    <w:r w:rsidR="0064227C">
      <w:rPr>
        <w:rStyle w:val="Sivunumero"/>
      </w:rPr>
      <w:tab/>
    </w:r>
    <w:r w:rsidR="003150B3">
      <w:rPr>
        <w:rStyle w:val="Sivunumero"/>
      </w:rPr>
      <w:fldChar w:fldCharType="begin"/>
    </w:r>
    <w:r w:rsidR="003150B3">
      <w:rPr>
        <w:rStyle w:val="Sivunumero"/>
      </w:rPr>
      <w:instrText xml:space="preserve"> PAGE  \* Arabic  \* MERGEFORMAT </w:instrText>
    </w:r>
    <w:r w:rsidR="003150B3">
      <w:rPr>
        <w:rStyle w:val="Sivunumero"/>
      </w:rPr>
      <w:fldChar w:fldCharType="separate"/>
    </w:r>
    <w:r w:rsidR="0091514B">
      <w:rPr>
        <w:rStyle w:val="Sivunumero"/>
        <w:noProof/>
      </w:rPr>
      <w:t>13</w:t>
    </w:r>
    <w:r w:rsidR="003150B3">
      <w:rPr>
        <w:rStyle w:val="Sivunumero"/>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9368D" w14:textId="77777777" w:rsidR="00F60794" w:rsidRPr="003150B3" w:rsidRDefault="005A4E4E" w:rsidP="003150B3">
    <w:pPr>
      <w:pStyle w:val="Yltunniste"/>
      <w:tabs>
        <w:tab w:val="right" w:pos="8505"/>
      </w:tabs>
      <w:jc w:val="left"/>
    </w:pPr>
    <w:sdt>
      <w:sdtPr>
        <w:id w:val="1190415307"/>
        <w:docPartObj>
          <w:docPartGallery w:val="Page Numbers (Top of Page)"/>
          <w:docPartUnique/>
        </w:docPartObj>
      </w:sdtPr>
      <w:sdtEndPr>
        <w:rPr>
          <w:rStyle w:val="Sivunumero"/>
        </w:rPr>
      </w:sdtEndPr>
      <w:sdtContent>
        <w:r w:rsidR="003150B3">
          <w:rPr>
            <w:rStyle w:val="Sivunumero"/>
          </w:rPr>
          <w:t>Liite</w:t>
        </w:r>
      </w:sdtContent>
    </w:sdt>
    <w:r w:rsidR="003150B3">
      <w:rPr>
        <w:rStyle w:val="Sivunumero"/>
      </w:rPr>
      <w:t xml:space="preserve"> 2</w:t>
    </w:r>
    <w:r w:rsidR="003150B3">
      <w:rPr>
        <w:rStyle w:val="Sivunumero"/>
      </w:rPr>
      <w:tab/>
    </w:r>
    <w:r w:rsidR="003150B3">
      <w:rPr>
        <w:rStyle w:val="Sivunumero"/>
      </w:rPr>
      <w:tab/>
    </w:r>
    <w:r w:rsidR="003150B3">
      <w:rPr>
        <w:rStyle w:val="Sivunumero"/>
      </w:rPr>
      <w:fldChar w:fldCharType="begin"/>
    </w:r>
    <w:r w:rsidR="003150B3">
      <w:rPr>
        <w:rStyle w:val="Sivunumero"/>
      </w:rPr>
      <w:instrText xml:space="preserve"> PAGE  \* Arabic  \* MERGEFORMAT </w:instrText>
    </w:r>
    <w:r w:rsidR="003150B3">
      <w:rPr>
        <w:rStyle w:val="Sivunumero"/>
      </w:rPr>
      <w:fldChar w:fldCharType="separate"/>
    </w:r>
    <w:r w:rsidR="0091514B">
      <w:rPr>
        <w:rStyle w:val="Sivunumero"/>
        <w:noProof/>
      </w:rPr>
      <w:t>18</w:t>
    </w:r>
    <w:r w:rsidR="003150B3">
      <w:rPr>
        <w:rStyle w:val="Sivunumero"/>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948E" w14:textId="77777777" w:rsidR="00F414DA" w:rsidRPr="003150B3" w:rsidRDefault="005A4E4E" w:rsidP="003150B3">
    <w:pPr>
      <w:pStyle w:val="Yltunniste"/>
      <w:tabs>
        <w:tab w:val="right" w:pos="8505"/>
      </w:tabs>
      <w:jc w:val="left"/>
    </w:pPr>
    <w:sdt>
      <w:sdtPr>
        <w:id w:val="810905260"/>
        <w:docPartObj>
          <w:docPartGallery w:val="Page Numbers (Top of Page)"/>
          <w:docPartUnique/>
        </w:docPartObj>
      </w:sdtPr>
      <w:sdtEndPr>
        <w:rPr>
          <w:rStyle w:val="Sivunumero"/>
        </w:rPr>
      </w:sdtEndPr>
      <w:sdtContent>
        <w:r w:rsidR="00F414DA">
          <w:rPr>
            <w:rStyle w:val="Sivunumero"/>
          </w:rPr>
          <w:t>Liite</w:t>
        </w:r>
      </w:sdtContent>
    </w:sdt>
    <w:r w:rsidR="00F414DA">
      <w:rPr>
        <w:rStyle w:val="Sivunumero"/>
      </w:rPr>
      <w:t xml:space="preserve"> 3</w:t>
    </w:r>
    <w:r w:rsidR="00F414DA">
      <w:rPr>
        <w:rStyle w:val="Sivunumero"/>
      </w:rPr>
      <w:tab/>
    </w:r>
    <w:r w:rsidR="00F414DA">
      <w:rPr>
        <w:rStyle w:val="Sivunumero"/>
      </w:rPr>
      <w:tab/>
    </w:r>
    <w:r w:rsidR="00F414DA">
      <w:rPr>
        <w:rStyle w:val="Sivunumero"/>
      </w:rPr>
      <w:fldChar w:fldCharType="begin"/>
    </w:r>
    <w:r w:rsidR="00F414DA">
      <w:rPr>
        <w:rStyle w:val="Sivunumero"/>
      </w:rPr>
      <w:instrText xml:space="preserve"> PAGE  \* Arabic  \* MERGEFORMAT </w:instrText>
    </w:r>
    <w:r w:rsidR="00F414DA">
      <w:rPr>
        <w:rStyle w:val="Sivunumero"/>
      </w:rPr>
      <w:fldChar w:fldCharType="separate"/>
    </w:r>
    <w:r w:rsidR="0091514B">
      <w:rPr>
        <w:rStyle w:val="Sivunumero"/>
        <w:noProof/>
      </w:rPr>
      <w:t>20</w:t>
    </w:r>
    <w:r w:rsidR="00F414DA">
      <w:rPr>
        <w:rStyle w:val="Sivunumero"/>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B7E6B"/>
    <w:multiLevelType w:val="multilevel"/>
    <w:tmpl w:val="FBE898F2"/>
    <w:lvl w:ilvl="0">
      <w:start w:val="1"/>
      <w:numFmt w:val="decimal"/>
      <w:lvlText w:val="%1"/>
      <w:lvlJc w:val="left"/>
      <w:pPr>
        <w:tabs>
          <w:tab w:val="num" w:pos="431"/>
        </w:tabs>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Otsikko4"/>
      <w:lvlText w:val="%1.%2.%3.%4"/>
      <w:lvlJc w:val="left"/>
      <w:pPr>
        <w:ind w:left="864" w:hanging="864"/>
      </w:pPr>
      <w:rPr>
        <w:rFonts w:hint="default"/>
      </w:rPr>
    </w:lvl>
    <w:lvl w:ilvl="4">
      <w:start w:val="1"/>
      <w:numFmt w:val="decimal"/>
      <w:pStyle w:val="Otsikko5"/>
      <w:lvlText w:val="%1.%2.%3.%4.%5"/>
      <w:lvlJc w:val="left"/>
      <w:pPr>
        <w:ind w:left="1008" w:hanging="1008"/>
      </w:pPr>
      <w:rPr>
        <w:rFonts w:hint="default"/>
      </w:rPr>
    </w:lvl>
    <w:lvl w:ilvl="5">
      <w:start w:val="1"/>
      <w:numFmt w:val="decimal"/>
      <w:pStyle w:val="Otsikko6"/>
      <w:lvlText w:val="%1.%2.%3.%4.%5.%6"/>
      <w:lvlJc w:val="left"/>
      <w:pPr>
        <w:ind w:left="1152" w:hanging="1152"/>
      </w:pPr>
      <w:rPr>
        <w:rFonts w:hint="default"/>
      </w:rPr>
    </w:lvl>
    <w:lvl w:ilvl="6">
      <w:start w:val="1"/>
      <w:numFmt w:val="decimal"/>
      <w:pStyle w:val="Otsikko7"/>
      <w:lvlText w:val="%1.%2.%3.%4.%5.%6.%7"/>
      <w:lvlJc w:val="left"/>
      <w:pPr>
        <w:ind w:left="1296" w:hanging="1296"/>
      </w:pPr>
      <w:rPr>
        <w:rFonts w:hint="default"/>
      </w:rPr>
    </w:lvl>
    <w:lvl w:ilvl="7">
      <w:start w:val="1"/>
      <w:numFmt w:val="decimal"/>
      <w:pStyle w:val="Otsikko8"/>
      <w:lvlText w:val="%1.%2.%3.%4.%5.%6.%7.%8"/>
      <w:lvlJc w:val="left"/>
      <w:pPr>
        <w:ind w:left="1440" w:hanging="1440"/>
      </w:pPr>
      <w:rPr>
        <w:rFonts w:hint="default"/>
      </w:rPr>
    </w:lvl>
    <w:lvl w:ilvl="8">
      <w:start w:val="1"/>
      <w:numFmt w:val="decimal"/>
      <w:pStyle w:val="Otsikko9"/>
      <w:lvlText w:val="%1.%2.%3.%4.%5.%6.%7.%8.%9"/>
      <w:lvlJc w:val="left"/>
      <w:pPr>
        <w:ind w:left="1584" w:hanging="1584"/>
      </w:pPr>
      <w:rPr>
        <w:rFonts w:hint="default"/>
      </w:rPr>
    </w:lvl>
  </w:abstractNum>
  <w:abstractNum w:abstractNumId="1" w15:restartNumberingAfterBreak="0">
    <w:nsid w:val="099135B6"/>
    <w:multiLevelType w:val="hybridMultilevel"/>
    <w:tmpl w:val="AFFE5736"/>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0F6252CF"/>
    <w:multiLevelType w:val="multilevel"/>
    <w:tmpl w:val="B33A639E"/>
    <w:styleLink w:val="Otsikkonumerointi"/>
    <w:lvl w:ilvl="0">
      <w:start w:val="1"/>
      <w:numFmt w:val="decimal"/>
      <w:pStyle w:val="Otsikko1"/>
      <w:suff w:val="space"/>
      <w:lvlText w:val="%1"/>
      <w:lvlJc w:val="left"/>
      <w:pPr>
        <w:ind w:left="357" w:hanging="357"/>
      </w:pPr>
      <w:rPr>
        <w:rFonts w:asciiTheme="majorHAnsi" w:hAnsiTheme="majorHAnsi" w:hint="default"/>
        <w:sz w:val="32"/>
      </w:rPr>
    </w:lvl>
    <w:lvl w:ilvl="1">
      <w:start w:val="1"/>
      <w:numFmt w:val="decimal"/>
      <w:pStyle w:val="Otsikko2"/>
      <w:suff w:val="space"/>
      <w:lvlText w:val="%1.%2"/>
      <w:lvlJc w:val="left"/>
      <w:pPr>
        <w:ind w:left="357" w:hanging="357"/>
      </w:pPr>
      <w:rPr>
        <w:rFonts w:hint="default"/>
      </w:rPr>
    </w:lvl>
    <w:lvl w:ilvl="2">
      <w:start w:val="1"/>
      <w:numFmt w:val="decimal"/>
      <w:pStyle w:val="Otsikko3"/>
      <w:suff w:val="space"/>
      <w:lvlText w:val="%1.%2.%3"/>
      <w:lvlJc w:val="left"/>
      <w:pPr>
        <w:ind w:left="357" w:hanging="357"/>
      </w:pPr>
      <w:rPr>
        <w:rFonts w:hint="default"/>
      </w:rPr>
    </w:lvl>
    <w:lvl w:ilvl="3">
      <w:start w:val="1"/>
      <w:numFmt w:val="decimal"/>
      <w:suff w:val="space"/>
      <w:lvlText w:val="%1.%2.%3.%4"/>
      <w:lvlJc w:val="left"/>
      <w:pPr>
        <w:ind w:left="357" w:hanging="357"/>
      </w:pPr>
      <w:rPr>
        <w:rFonts w:hint="default"/>
      </w:rPr>
    </w:lvl>
    <w:lvl w:ilvl="4">
      <w:start w:val="1"/>
      <w:numFmt w:val="decimal"/>
      <w:suff w:val="space"/>
      <w:lvlText w:val="%1.%2.%3.%4.%5"/>
      <w:lvlJc w:val="left"/>
      <w:pPr>
        <w:ind w:left="357" w:hanging="357"/>
      </w:pPr>
      <w:rPr>
        <w:rFonts w:hint="default"/>
      </w:rPr>
    </w:lvl>
    <w:lvl w:ilvl="5">
      <w:start w:val="1"/>
      <w:numFmt w:val="decimal"/>
      <w:suff w:val="space"/>
      <w:lvlText w:val="%1.%2.%3.%4.%5.%6"/>
      <w:lvlJc w:val="left"/>
      <w:pPr>
        <w:ind w:left="357" w:hanging="357"/>
      </w:pPr>
      <w:rPr>
        <w:rFonts w:hint="default"/>
      </w:rPr>
    </w:lvl>
    <w:lvl w:ilvl="6">
      <w:start w:val="1"/>
      <w:numFmt w:val="decimal"/>
      <w:suff w:val="space"/>
      <w:lvlText w:val="%1.%2.%3.%4.%5.%6.%7"/>
      <w:lvlJc w:val="left"/>
      <w:pPr>
        <w:ind w:left="357" w:hanging="357"/>
      </w:pPr>
      <w:rPr>
        <w:rFonts w:hint="default"/>
      </w:rPr>
    </w:lvl>
    <w:lvl w:ilvl="7">
      <w:start w:val="1"/>
      <w:numFmt w:val="decimal"/>
      <w:suff w:val="space"/>
      <w:lvlText w:val="%1.%2.%3.%4.%5.%6.%7.%8"/>
      <w:lvlJc w:val="left"/>
      <w:pPr>
        <w:ind w:left="357" w:hanging="357"/>
      </w:pPr>
      <w:rPr>
        <w:rFonts w:hint="default"/>
      </w:rPr>
    </w:lvl>
    <w:lvl w:ilvl="8">
      <w:start w:val="1"/>
      <w:numFmt w:val="decimal"/>
      <w:suff w:val="space"/>
      <w:lvlText w:val="%1.%2.%3.%4.%5.%6.%7.%8.%9"/>
      <w:lvlJc w:val="left"/>
      <w:pPr>
        <w:ind w:left="357" w:hanging="357"/>
      </w:pPr>
      <w:rPr>
        <w:rFonts w:hint="default"/>
      </w:rPr>
    </w:lvl>
  </w:abstractNum>
  <w:abstractNum w:abstractNumId="3" w15:restartNumberingAfterBreak="0">
    <w:nsid w:val="19267A18"/>
    <w:multiLevelType w:val="hybridMultilevel"/>
    <w:tmpl w:val="84B23D4A"/>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203B1E07"/>
    <w:multiLevelType w:val="hybridMultilevel"/>
    <w:tmpl w:val="650603DA"/>
    <w:lvl w:ilvl="0" w:tplc="C3005924">
      <w:start w:val="1"/>
      <w:numFmt w:val="decimal"/>
      <w:lvlText w:val="%1"/>
      <w:lvlJc w:val="left"/>
      <w:pPr>
        <w:ind w:left="36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206B5F2B"/>
    <w:multiLevelType w:val="hybridMultilevel"/>
    <w:tmpl w:val="99168990"/>
    <w:lvl w:ilvl="0" w:tplc="DE809856">
      <w:start w:val="1"/>
      <w:numFmt w:val="decimal"/>
      <w:lvlText w:val="%1."/>
      <w:lvlJc w:val="left"/>
      <w:pPr>
        <w:ind w:left="1665" w:hanging="1305"/>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6" w15:restartNumberingAfterBreak="0">
    <w:nsid w:val="27D557C3"/>
    <w:multiLevelType w:val="hybridMultilevel"/>
    <w:tmpl w:val="13366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4B4C38"/>
    <w:multiLevelType w:val="multilevel"/>
    <w:tmpl w:val="8694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E5CAF"/>
    <w:multiLevelType w:val="hybridMultilevel"/>
    <w:tmpl w:val="F9B4FCDE"/>
    <w:lvl w:ilvl="0" w:tplc="DEC23AE6">
      <w:start w:val="1"/>
      <w:numFmt w:val="bullet"/>
      <w:pStyle w:val="Luettelokappale"/>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A2E0D906">
      <w:start w:val="7"/>
      <w:numFmt w:val="bullet"/>
      <w:lvlText w:val="•"/>
      <w:lvlJc w:val="left"/>
      <w:pPr>
        <w:ind w:left="3825" w:hanging="1305"/>
      </w:pPr>
      <w:rPr>
        <w:rFonts w:ascii="Arial" w:eastAsiaTheme="minorHAnsi" w:hAnsi="Arial" w:cs="Aria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9" w15:restartNumberingAfterBreak="0">
    <w:nsid w:val="2F0F0E8F"/>
    <w:multiLevelType w:val="hybridMultilevel"/>
    <w:tmpl w:val="92CAC73C"/>
    <w:lvl w:ilvl="0" w:tplc="211C8D9C">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0" w15:restartNumberingAfterBreak="0">
    <w:nsid w:val="3348013C"/>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34BD0698"/>
    <w:multiLevelType w:val="multilevel"/>
    <w:tmpl w:val="4EC6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47C44"/>
    <w:multiLevelType w:val="hybridMultilevel"/>
    <w:tmpl w:val="3AD21024"/>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3" w15:restartNumberingAfterBreak="0">
    <w:nsid w:val="3B1608D8"/>
    <w:multiLevelType w:val="hybridMultilevel"/>
    <w:tmpl w:val="F51CDF9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4" w15:restartNumberingAfterBreak="0">
    <w:nsid w:val="3FE91022"/>
    <w:multiLevelType w:val="multilevel"/>
    <w:tmpl w:val="57C487FA"/>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48958DE"/>
    <w:multiLevelType w:val="hybridMultilevel"/>
    <w:tmpl w:val="1736E80A"/>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5952552D"/>
    <w:multiLevelType w:val="multilevel"/>
    <w:tmpl w:val="C6D4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320895"/>
    <w:multiLevelType w:val="hybridMultilevel"/>
    <w:tmpl w:val="F9782FC4"/>
    <w:lvl w:ilvl="0" w:tplc="3CA02388">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8" w15:restartNumberingAfterBreak="0">
    <w:nsid w:val="6D2E398E"/>
    <w:multiLevelType w:val="hybridMultilevel"/>
    <w:tmpl w:val="75FA7DD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9" w15:restartNumberingAfterBreak="0">
    <w:nsid w:val="72C54813"/>
    <w:multiLevelType w:val="multilevel"/>
    <w:tmpl w:val="82DE1222"/>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30A1E1C"/>
    <w:multiLevelType w:val="hybridMultilevel"/>
    <w:tmpl w:val="85A6C680"/>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945116565">
    <w:abstractNumId w:val="19"/>
  </w:num>
  <w:num w:numId="2" w16cid:durableId="334889569">
    <w:abstractNumId w:val="14"/>
  </w:num>
  <w:num w:numId="3" w16cid:durableId="230697744">
    <w:abstractNumId w:val="10"/>
  </w:num>
  <w:num w:numId="4" w16cid:durableId="1338119537">
    <w:abstractNumId w:val="18"/>
  </w:num>
  <w:num w:numId="5" w16cid:durableId="204218871">
    <w:abstractNumId w:val="0"/>
  </w:num>
  <w:num w:numId="6" w16cid:durableId="778255168">
    <w:abstractNumId w:val="7"/>
  </w:num>
  <w:num w:numId="7" w16cid:durableId="587690530">
    <w:abstractNumId w:val="11"/>
  </w:num>
  <w:num w:numId="8" w16cid:durableId="135803098">
    <w:abstractNumId w:val="16"/>
  </w:num>
  <w:num w:numId="9" w16cid:durableId="758792854">
    <w:abstractNumId w:val="4"/>
  </w:num>
  <w:num w:numId="10" w16cid:durableId="1278221116">
    <w:abstractNumId w:val="2"/>
  </w:num>
  <w:num w:numId="11" w16cid:durableId="332297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5191964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3159772">
    <w:abstractNumId w:val="3"/>
  </w:num>
  <w:num w:numId="14" w16cid:durableId="1874077186">
    <w:abstractNumId w:val="20"/>
  </w:num>
  <w:num w:numId="15" w16cid:durableId="1648127668">
    <w:abstractNumId w:val="15"/>
  </w:num>
  <w:num w:numId="16" w16cid:durableId="1214274477">
    <w:abstractNumId w:val="1"/>
  </w:num>
  <w:num w:numId="17" w16cid:durableId="730345002">
    <w:abstractNumId w:val="8"/>
  </w:num>
  <w:num w:numId="18" w16cid:durableId="2132085589">
    <w:abstractNumId w:val="17"/>
  </w:num>
  <w:num w:numId="19" w16cid:durableId="1550343493">
    <w:abstractNumId w:val="5"/>
  </w:num>
  <w:num w:numId="20" w16cid:durableId="1043216198">
    <w:abstractNumId w:val="12"/>
  </w:num>
  <w:num w:numId="21" w16cid:durableId="84348652">
    <w:abstractNumId w:val="9"/>
  </w:num>
  <w:num w:numId="22" w16cid:durableId="697698400">
    <w:abstractNumId w:val="6"/>
  </w:num>
  <w:num w:numId="23" w16cid:durableId="11017156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DateAndTime/>
  <w:activeWritingStyle w:appName="MSWord" w:lang="fi-FI" w:vendorID="64" w:dllVersion="6" w:nlCheck="1" w:checkStyle="0"/>
  <w:activeWritingStyle w:appName="MSWord" w:lang="en-US" w:vendorID="64" w:dllVersion="6" w:nlCheck="1" w:checkStyle="1"/>
  <w:activeWritingStyle w:appName="MSWord" w:lang="en-US" w:vendorID="64" w:dllVersion="0" w:nlCheck="1" w:checkStyle="0"/>
  <w:activeWritingStyle w:appName="MSWord" w:lang="fi-FI" w:vendorID="64" w:dllVersion="0" w:nlCheck="1" w:checkStyle="0"/>
  <w:proofState w:spelling="clean" w:grammar="clean"/>
  <w:attachedTemplate r:id="rId1"/>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1304"/>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A0B"/>
    <w:rsid w:val="00000220"/>
    <w:rsid w:val="000026C0"/>
    <w:rsid w:val="00015C3C"/>
    <w:rsid w:val="00022B41"/>
    <w:rsid w:val="000253B8"/>
    <w:rsid w:val="000302FB"/>
    <w:rsid w:val="00033D8E"/>
    <w:rsid w:val="000449A8"/>
    <w:rsid w:val="00060EE7"/>
    <w:rsid w:val="00062115"/>
    <w:rsid w:val="00062654"/>
    <w:rsid w:val="0006625B"/>
    <w:rsid w:val="000713DB"/>
    <w:rsid w:val="00071D51"/>
    <w:rsid w:val="00072ED9"/>
    <w:rsid w:val="00080B6D"/>
    <w:rsid w:val="00081524"/>
    <w:rsid w:val="000837C2"/>
    <w:rsid w:val="00085F0B"/>
    <w:rsid w:val="00086C5C"/>
    <w:rsid w:val="000A2F11"/>
    <w:rsid w:val="000A2F8B"/>
    <w:rsid w:val="000C34F4"/>
    <w:rsid w:val="000C4D3A"/>
    <w:rsid w:val="000C5E26"/>
    <w:rsid w:val="000D1831"/>
    <w:rsid w:val="000D1DD8"/>
    <w:rsid w:val="000D44A2"/>
    <w:rsid w:val="000D687B"/>
    <w:rsid w:val="000E4467"/>
    <w:rsid w:val="000E700B"/>
    <w:rsid w:val="000E7F90"/>
    <w:rsid w:val="00104648"/>
    <w:rsid w:val="001051EF"/>
    <w:rsid w:val="001108A1"/>
    <w:rsid w:val="0011397D"/>
    <w:rsid w:val="001165B7"/>
    <w:rsid w:val="00120510"/>
    <w:rsid w:val="001243DE"/>
    <w:rsid w:val="0012556A"/>
    <w:rsid w:val="00125E86"/>
    <w:rsid w:val="00136440"/>
    <w:rsid w:val="00137A73"/>
    <w:rsid w:val="001403A9"/>
    <w:rsid w:val="0015332F"/>
    <w:rsid w:val="001543AF"/>
    <w:rsid w:val="00160033"/>
    <w:rsid w:val="0016128E"/>
    <w:rsid w:val="001619DB"/>
    <w:rsid w:val="0016442D"/>
    <w:rsid w:val="00165E90"/>
    <w:rsid w:val="0017455B"/>
    <w:rsid w:val="00191D38"/>
    <w:rsid w:val="00197D23"/>
    <w:rsid w:val="001A0389"/>
    <w:rsid w:val="001A123E"/>
    <w:rsid w:val="001A1A14"/>
    <w:rsid w:val="001B7408"/>
    <w:rsid w:val="001B7639"/>
    <w:rsid w:val="001C1310"/>
    <w:rsid w:val="001C22FA"/>
    <w:rsid w:val="001C3567"/>
    <w:rsid w:val="001C4547"/>
    <w:rsid w:val="001D4440"/>
    <w:rsid w:val="001D4715"/>
    <w:rsid w:val="001D4CA2"/>
    <w:rsid w:val="001D5229"/>
    <w:rsid w:val="001D590C"/>
    <w:rsid w:val="001E01A2"/>
    <w:rsid w:val="001E19A9"/>
    <w:rsid w:val="001E24F5"/>
    <w:rsid w:val="001E6D6C"/>
    <w:rsid w:val="001F2F82"/>
    <w:rsid w:val="001F420C"/>
    <w:rsid w:val="002006DD"/>
    <w:rsid w:val="00201F8D"/>
    <w:rsid w:val="00204CC0"/>
    <w:rsid w:val="002065B2"/>
    <w:rsid w:val="00213612"/>
    <w:rsid w:val="00217F20"/>
    <w:rsid w:val="002217CB"/>
    <w:rsid w:val="00225819"/>
    <w:rsid w:val="00226834"/>
    <w:rsid w:val="00227A4E"/>
    <w:rsid w:val="00236DF0"/>
    <w:rsid w:val="0023758B"/>
    <w:rsid w:val="00242FDC"/>
    <w:rsid w:val="00244BB8"/>
    <w:rsid w:val="00255B3E"/>
    <w:rsid w:val="0026171A"/>
    <w:rsid w:val="002707D2"/>
    <w:rsid w:val="00272983"/>
    <w:rsid w:val="00273E92"/>
    <w:rsid w:val="0028350E"/>
    <w:rsid w:val="0028455F"/>
    <w:rsid w:val="002A01C7"/>
    <w:rsid w:val="002A04EE"/>
    <w:rsid w:val="002B1B6F"/>
    <w:rsid w:val="002B26B9"/>
    <w:rsid w:val="002B7AB6"/>
    <w:rsid w:val="002C6F68"/>
    <w:rsid w:val="002C7657"/>
    <w:rsid w:val="002D1462"/>
    <w:rsid w:val="003055FB"/>
    <w:rsid w:val="0031025B"/>
    <w:rsid w:val="003150B3"/>
    <w:rsid w:val="00315643"/>
    <w:rsid w:val="0031720F"/>
    <w:rsid w:val="00322589"/>
    <w:rsid w:val="003236F5"/>
    <w:rsid w:val="00327AC4"/>
    <w:rsid w:val="00331A14"/>
    <w:rsid w:val="0033254F"/>
    <w:rsid w:val="003335BC"/>
    <w:rsid w:val="00333A4E"/>
    <w:rsid w:val="00333F15"/>
    <w:rsid w:val="00334994"/>
    <w:rsid w:val="00335A99"/>
    <w:rsid w:val="0034017E"/>
    <w:rsid w:val="00344661"/>
    <w:rsid w:val="003509A8"/>
    <w:rsid w:val="00354693"/>
    <w:rsid w:val="003558AD"/>
    <w:rsid w:val="00364480"/>
    <w:rsid w:val="0036692E"/>
    <w:rsid w:val="00367598"/>
    <w:rsid w:val="00371D28"/>
    <w:rsid w:val="003728EB"/>
    <w:rsid w:val="00372E46"/>
    <w:rsid w:val="00375694"/>
    <w:rsid w:val="00376255"/>
    <w:rsid w:val="00393EEC"/>
    <w:rsid w:val="003A21F0"/>
    <w:rsid w:val="003A2A8E"/>
    <w:rsid w:val="003B27CF"/>
    <w:rsid w:val="003B355E"/>
    <w:rsid w:val="003B4C4E"/>
    <w:rsid w:val="003C182E"/>
    <w:rsid w:val="003C41E4"/>
    <w:rsid w:val="003C649C"/>
    <w:rsid w:val="003D186B"/>
    <w:rsid w:val="003D5204"/>
    <w:rsid w:val="003D761A"/>
    <w:rsid w:val="003E4A6A"/>
    <w:rsid w:val="003E7BE3"/>
    <w:rsid w:val="003F13CE"/>
    <w:rsid w:val="003F1E63"/>
    <w:rsid w:val="003F354B"/>
    <w:rsid w:val="003F72DA"/>
    <w:rsid w:val="003F77AB"/>
    <w:rsid w:val="00406AFC"/>
    <w:rsid w:val="00412133"/>
    <w:rsid w:val="004135D8"/>
    <w:rsid w:val="004270B3"/>
    <w:rsid w:val="004270E8"/>
    <w:rsid w:val="00431484"/>
    <w:rsid w:val="0043649B"/>
    <w:rsid w:val="0044002F"/>
    <w:rsid w:val="0044503C"/>
    <w:rsid w:val="004455F2"/>
    <w:rsid w:val="0044733C"/>
    <w:rsid w:val="004503FF"/>
    <w:rsid w:val="0046099B"/>
    <w:rsid w:val="00461444"/>
    <w:rsid w:val="00461D89"/>
    <w:rsid w:val="00465962"/>
    <w:rsid w:val="0046684E"/>
    <w:rsid w:val="004723C1"/>
    <w:rsid w:val="00472BE0"/>
    <w:rsid w:val="004805D7"/>
    <w:rsid w:val="004833FA"/>
    <w:rsid w:val="0048446D"/>
    <w:rsid w:val="0048519B"/>
    <w:rsid w:val="004865CE"/>
    <w:rsid w:val="004916C2"/>
    <w:rsid w:val="0049274F"/>
    <w:rsid w:val="00493464"/>
    <w:rsid w:val="0049734C"/>
    <w:rsid w:val="004A4D73"/>
    <w:rsid w:val="004A783F"/>
    <w:rsid w:val="004B031B"/>
    <w:rsid w:val="004B101B"/>
    <w:rsid w:val="004B17E2"/>
    <w:rsid w:val="004B2979"/>
    <w:rsid w:val="004C0072"/>
    <w:rsid w:val="004C26D8"/>
    <w:rsid w:val="004C3D52"/>
    <w:rsid w:val="004D7A94"/>
    <w:rsid w:val="004E1F76"/>
    <w:rsid w:val="004E4D32"/>
    <w:rsid w:val="004F03A8"/>
    <w:rsid w:val="004F43BB"/>
    <w:rsid w:val="004F4411"/>
    <w:rsid w:val="004F4416"/>
    <w:rsid w:val="00502174"/>
    <w:rsid w:val="005022D6"/>
    <w:rsid w:val="005033DE"/>
    <w:rsid w:val="005046C2"/>
    <w:rsid w:val="00504905"/>
    <w:rsid w:val="00507800"/>
    <w:rsid w:val="00511447"/>
    <w:rsid w:val="005129EB"/>
    <w:rsid w:val="00514833"/>
    <w:rsid w:val="00514A57"/>
    <w:rsid w:val="00514AB4"/>
    <w:rsid w:val="005155F8"/>
    <w:rsid w:val="005206AE"/>
    <w:rsid w:val="00523793"/>
    <w:rsid w:val="00530BE2"/>
    <w:rsid w:val="00530C9D"/>
    <w:rsid w:val="00532D12"/>
    <w:rsid w:val="00533C2C"/>
    <w:rsid w:val="00540556"/>
    <w:rsid w:val="00547A7D"/>
    <w:rsid w:val="00547FAB"/>
    <w:rsid w:val="00560F35"/>
    <w:rsid w:val="005642C2"/>
    <w:rsid w:val="005676FF"/>
    <w:rsid w:val="00572DF0"/>
    <w:rsid w:val="005743CD"/>
    <w:rsid w:val="00577D3C"/>
    <w:rsid w:val="00580E2A"/>
    <w:rsid w:val="00582BDB"/>
    <w:rsid w:val="00582E10"/>
    <w:rsid w:val="005859C7"/>
    <w:rsid w:val="00590A3F"/>
    <w:rsid w:val="00595F91"/>
    <w:rsid w:val="005A207B"/>
    <w:rsid w:val="005A4E4E"/>
    <w:rsid w:val="005C1118"/>
    <w:rsid w:val="005C168D"/>
    <w:rsid w:val="005C60B6"/>
    <w:rsid w:val="005D19B5"/>
    <w:rsid w:val="005D1C30"/>
    <w:rsid w:val="005D4A71"/>
    <w:rsid w:val="005D782E"/>
    <w:rsid w:val="005E2810"/>
    <w:rsid w:val="005F07F7"/>
    <w:rsid w:val="006020ED"/>
    <w:rsid w:val="0060263B"/>
    <w:rsid w:val="0060687B"/>
    <w:rsid w:val="00611F81"/>
    <w:rsid w:val="0062202B"/>
    <w:rsid w:val="006239FF"/>
    <w:rsid w:val="00625B95"/>
    <w:rsid w:val="00627B20"/>
    <w:rsid w:val="0063123E"/>
    <w:rsid w:val="00634C71"/>
    <w:rsid w:val="006403E7"/>
    <w:rsid w:val="00640EDC"/>
    <w:rsid w:val="00642220"/>
    <w:rsid w:val="0064227C"/>
    <w:rsid w:val="0065186B"/>
    <w:rsid w:val="00656873"/>
    <w:rsid w:val="0065710F"/>
    <w:rsid w:val="00664B44"/>
    <w:rsid w:val="00667E75"/>
    <w:rsid w:val="006739A9"/>
    <w:rsid w:val="00674212"/>
    <w:rsid w:val="0068126F"/>
    <w:rsid w:val="00681BEA"/>
    <w:rsid w:val="0068298B"/>
    <w:rsid w:val="006843AF"/>
    <w:rsid w:val="006859FF"/>
    <w:rsid w:val="00694A02"/>
    <w:rsid w:val="00694D87"/>
    <w:rsid w:val="006A06ED"/>
    <w:rsid w:val="006A240B"/>
    <w:rsid w:val="006A2A57"/>
    <w:rsid w:val="006B1E31"/>
    <w:rsid w:val="006B418A"/>
    <w:rsid w:val="006B45DE"/>
    <w:rsid w:val="006B55BA"/>
    <w:rsid w:val="006B7B8E"/>
    <w:rsid w:val="006C01A6"/>
    <w:rsid w:val="006C3B98"/>
    <w:rsid w:val="006C7C2B"/>
    <w:rsid w:val="006D03FA"/>
    <w:rsid w:val="006D1D42"/>
    <w:rsid w:val="006D2FB8"/>
    <w:rsid w:val="00701E73"/>
    <w:rsid w:val="00707E1C"/>
    <w:rsid w:val="007165CD"/>
    <w:rsid w:val="00716955"/>
    <w:rsid w:val="007210C9"/>
    <w:rsid w:val="0072443A"/>
    <w:rsid w:val="0074504C"/>
    <w:rsid w:val="00745A0F"/>
    <w:rsid w:val="00747262"/>
    <w:rsid w:val="00751E43"/>
    <w:rsid w:val="007537D4"/>
    <w:rsid w:val="00757CA3"/>
    <w:rsid w:val="00761BB6"/>
    <w:rsid w:val="00770F16"/>
    <w:rsid w:val="007737C9"/>
    <w:rsid w:val="00773DBD"/>
    <w:rsid w:val="00774892"/>
    <w:rsid w:val="00782569"/>
    <w:rsid w:val="007831C4"/>
    <w:rsid w:val="00783E96"/>
    <w:rsid w:val="00790B58"/>
    <w:rsid w:val="007A0202"/>
    <w:rsid w:val="007A5568"/>
    <w:rsid w:val="007B047D"/>
    <w:rsid w:val="007B1B00"/>
    <w:rsid w:val="007B4B31"/>
    <w:rsid w:val="007B5F82"/>
    <w:rsid w:val="007B72D7"/>
    <w:rsid w:val="007B732F"/>
    <w:rsid w:val="007C2632"/>
    <w:rsid w:val="007C2C4E"/>
    <w:rsid w:val="007C3F67"/>
    <w:rsid w:val="007C4476"/>
    <w:rsid w:val="007D5867"/>
    <w:rsid w:val="007E08C1"/>
    <w:rsid w:val="007E0BF4"/>
    <w:rsid w:val="007E4C47"/>
    <w:rsid w:val="007E5A0C"/>
    <w:rsid w:val="007F17C3"/>
    <w:rsid w:val="007F4182"/>
    <w:rsid w:val="00813CB0"/>
    <w:rsid w:val="008165A1"/>
    <w:rsid w:val="00817111"/>
    <w:rsid w:val="00820F4C"/>
    <w:rsid w:val="008220B8"/>
    <w:rsid w:val="008245FC"/>
    <w:rsid w:val="00825CDB"/>
    <w:rsid w:val="0082796B"/>
    <w:rsid w:val="00832915"/>
    <w:rsid w:val="00834463"/>
    <w:rsid w:val="00836B40"/>
    <w:rsid w:val="0084380F"/>
    <w:rsid w:val="00845BDE"/>
    <w:rsid w:val="00845F4F"/>
    <w:rsid w:val="00847708"/>
    <w:rsid w:val="00851A4B"/>
    <w:rsid w:val="0085607B"/>
    <w:rsid w:val="00856CB0"/>
    <w:rsid w:val="00857365"/>
    <w:rsid w:val="00861CEB"/>
    <w:rsid w:val="0086491B"/>
    <w:rsid w:val="008652E5"/>
    <w:rsid w:val="008745F4"/>
    <w:rsid w:val="00874F20"/>
    <w:rsid w:val="00877F68"/>
    <w:rsid w:val="00880D27"/>
    <w:rsid w:val="00885B0A"/>
    <w:rsid w:val="0088794E"/>
    <w:rsid w:val="00892D4A"/>
    <w:rsid w:val="00894203"/>
    <w:rsid w:val="0089646F"/>
    <w:rsid w:val="008A1C8B"/>
    <w:rsid w:val="008A21E4"/>
    <w:rsid w:val="008A3B44"/>
    <w:rsid w:val="008B7F4B"/>
    <w:rsid w:val="008C09E8"/>
    <w:rsid w:val="008C4D73"/>
    <w:rsid w:val="008C572C"/>
    <w:rsid w:val="008C7A80"/>
    <w:rsid w:val="008D2483"/>
    <w:rsid w:val="008D4785"/>
    <w:rsid w:val="008F17E1"/>
    <w:rsid w:val="008F58D7"/>
    <w:rsid w:val="008F7AFA"/>
    <w:rsid w:val="008F7C24"/>
    <w:rsid w:val="00905CB8"/>
    <w:rsid w:val="009078C6"/>
    <w:rsid w:val="00910A0B"/>
    <w:rsid w:val="0091514B"/>
    <w:rsid w:val="009178CC"/>
    <w:rsid w:val="0092352D"/>
    <w:rsid w:val="00930FCB"/>
    <w:rsid w:val="00931531"/>
    <w:rsid w:val="009367B2"/>
    <w:rsid w:val="0094296C"/>
    <w:rsid w:val="00943729"/>
    <w:rsid w:val="009455B4"/>
    <w:rsid w:val="00946424"/>
    <w:rsid w:val="00956CCE"/>
    <w:rsid w:val="00957B6E"/>
    <w:rsid w:val="0096228F"/>
    <w:rsid w:val="00963B80"/>
    <w:rsid w:val="00963F19"/>
    <w:rsid w:val="00967646"/>
    <w:rsid w:val="00970CB0"/>
    <w:rsid w:val="0097247D"/>
    <w:rsid w:val="009743FC"/>
    <w:rsid w:val="00975C3F"/>
    <w:rsid w:val="00977F85"/>
    <w:rsid w:val="00980C02"/>
    <w:rsid w:val="0098520E"/>
    <w:rsid w:val="009904B3"/>
    <w:rsid w:val="00995CB1"/>
    <w:rsid w:val="009A3135"/>
    <w:rsid w:val="009A6E2F"/>
    <w:rsid w:val="009B5CCB"/>
    <w:rsid w:val="009B6362"/>
    <w:rsid w:val="009C061B"/>
    <w:rsid w:val="009C3625"/>
    <w:rsid w:val="009C5326"/>
    <w:rsid w:val="009C6465"/>
    <w:rsid w:val="009C7DEF"/>
    <w:rsid w:val="009D05D6"/>
    <w:rsid w:val="009D5572"/>
    <w:rsid w:val="009E0322"/>
    <w:rsid w:val="009E2D15"/>
    <w:rsid w:val="009E659C"/>
    <w:rsid w:val="009E6BFE"/>
    <w:rsid w:val="009F18BA"/>
    <w:rsid w:val="009F1EA3"/>
    <w:rsid w:val="009F275E"/>
    <w:rsid w:val="009F33E7"/>
    <w:rsid w:val="009F4EBE"/>
    <w:rsid w:val="00A04CB5"/>
    <w:rsid w:val="00A05A73"/>
    <w:rsid w:val="00A06E2B"/>
    <w:rsid w:val="00A14B95"/>
    <w:rsid w:val="00A153B8"/>
    <w:rsid w:val="00A21452"/>
    <w:rsid w:val="00A21F5C"/>
    <w:rsid w:val="00A2388C"/>
    <w:rsid w:val="00A24C26"/>
    <w:rsid w:val="00A254F6"/>
    <w:rsid w:val="00A25DF4"/>
    <w:rsid w:val="00A2653D"/>
    <w:rsid w:val="00A322FC"/>
    <w:rsid w:val="00A406BC"/>
    <w:rsid w:val="00A4239F"/>
    <w:rsid w:val="00A44830"/>
    <w:rsid w:val="00A44CC7"/>
    <w:rsid w:val="00A4638A"/>
    <w:rsid w:val="00A47114"/>
    <w:rsid w:val="00A473FA"/>
    <w:rsid w:val="00A47451"/>
    <w:rsid w:val="00A507D5"/>
    <w:rsid w:val="00A512FE"/>
    <w:rsid w:val="00A53BA0"/>
    <w:rsid w:val="00A5432E"/>
    <w:rsid w:val="00A65F02"/>
    <w:rsid w:val="00A6685E"/>
    <w:rsid w:val="00A711EC"/>
    <w:rsid w:val="00A90F3A"/>
    <w:rsid w:val="00A93B92"/>
    <w:rsid w:val="00A94292"/>
    <w:rsid w:val="00A95844"/>
    <w:rsid w:val="00AA28EC"/>
    <w:rsid w:val="00AA2D7B"/>
    <w:rsid w:val="00AA6460"/>
    <w:rsid w:val="00AB0B9C"/>
    <w:rsid w:val="00AB3681"/>
    <w:rsid w:val="00AB3689"/>
    <w:rsid w:val="00AB5417"/>
    <w:rsid w:val="00AB5E02"/>
    <w:rsid w:val="00AB6BAA"/>
    <w:rsid w:val="00AB7CA8"/>
    <w:rsid w:val="00AC6AE4"/>
    <w:rsid w:val="00AD1E88"/>
    <w:rsid w:val="00AD767E"/>
    <w:rsid w:val="00B03BC3"/>
    <w:rsid w:val="00B043D7"/>
    <w:rsid w:val="00B077E1"/>
    <w:rsid w:val="00B12917"/>
    <w:rsid w:val="00B27529"/>
    <w:rsid w:val="00B341F6"/>
    <w:rsid w:val="00B36C88"/>
    <w:rsid w:val="00B37C4C"/>
    <w:rsid w:val="00B41368"/>
    <w:rsid w:val="00B455F9"/>
    <w:rsid w:val="00B51056"/>
    <w:rsid w:val="00B54B6A"/>
    <w:rsid w:val="00B54C2D"/>
    <w:rsid w:val="00B6058B"/>
    <w:rsid w:val="00B609E0"/>
    <w:rsid w:val="00B66D08"/>
    <w:rsid w:val="00B73842"/>
    <w:rsid w:val="00B74B35"/>
    <w:rsid w:val="00B8303D"/>
    <w:rsid w:val="00B8311A"/>
    <w:rsid w:val="00B84B78"/>
    <w:rsid w:val="00B90AE5"/>
    <w:rsid w:val="00B92D5C"/>
    <w:rsid w:val="00BA712D"/>
    <w:rsid w:val="00BB100E"/>
    <w:rsid w:val="00BB2755"/>
    <w:rsid w:val="00BB5C8D"/>
    <w:rsid w:val="00BB691F"/>
    <w:rsid w:val="00BC3D8B"/>
    <w:rsid w:val="00BD37B9"/>
    <w:rsid w:val="00BD7917"/>
    <w:rsid w:val="00BE1CC1"/>
    <w:rsid w:val="00BE4056"/>
    <w:rsid w:val="00BE6C10"/>
    <w:rsid w:val="00BF4A02"/>
    <w:rsid w:val="00C054E9"/>
    <w:rsid w:val="00C06626"/>
    <w:rsid w:val="00C113ED"/>
    <w:rsid w:val="00C11E47"/>
    <w:rsid w:val="00C13C73"/>
    <w:rsid w:val="00C15635"/>
    <w:rsid w:val="00C213D2"/>
    <w:rsid w:val="00C239E5"/>
    <w:rsid w:val="00C27837"/>
    <w:rsid w:val="00C31706"/>
    <w:rsid w:val="00C373E2"/>
    <w:rsid w:val="00C378FF"/>
    <w:rsid w:val="00C446C4"/>
    <w:rsid w:val="00C47171"/>
    <w:rsid w:val="00C47F19"/>
    <w:rsid w:val="00C5224C"/>
    <w:rsid w:val="00C542C2"/>
    <w:rsid w:val="00C54745"/>
    <w:rsid w:val="00C7087A"/>
    <w:rsid w:val="00C7310F"/>
    <w:rsid w:val="00C805DC"/>
    <w:rsid w:val="00C80FF9"/>
    <w:rsid w:val="00C83A5E"/>
    <w:rsid w:val="00C90847"/>
    <w:rsid w:val="00C92997"/>
    <w:rsid w:val="00C9662C"/>
    <w:rsid w:val="00CA0131"/>
    <w:rsid w:val="00CA26FA"/>
    <w:rsid w:val="00CA7ED4"/>
    <w:rsid w:val="00CB0415"/>
    <w:rsid w:val="00CB048B"/>
    <w:rsid w:val="00CB064C"/>
    <w:rsid w:val="00CB0954"/>
    <w:rsid w:val="00CB17D3"/>
    <w:rsid w:val="00CB36DF"/>
    <w:rsid w:val="00CB39BF"/>
    <w:rsid w:val="00CC1117"/>
    <w:rsid w:val="00CC2590"/>
    <w:rsid w:val="00CD1313"/>
    <w:rsid w:val="00CD3161"/>
    <w:rsid w:val="00CD4E79"/>
    <w:rsid w:val="00CD7F32"/>
    <w:rsid w:val="00CE1E0C"/>
    <w:rsid w:val="00CF0EB6"/>
    <w:rsid w:val="00CF1A3D"/>
    <w:rsid w:val="00CF4987"/>
    <w:rsid w:val="00D25B14"/>
    <w:rsid w:val="00D31BF2"/>
    <w:rsid w:val="00D334CE"/>
    <w:rsid w:val="00D36722"/>
    <w:rsid w:val="00D428F4"/>
    <w:rsid w:val="00D528FB"/>
    <w:rsid w:val="00D53384"/>
    <w:rsid w:val="00D56ACB"/>
    <w:rsid w:val="00D602A4"/>
    <w:rsid w:val="00D62C2E"/>
    <w:rsid w:val="00D67967"/>
    <w:rsid w:val="00D727A0"/>
    <w:rsid w:val="00D82A19"/>
    <w:rsid w:val="00D87E5E"/>
    <w:rsid w:val="00D91353"/>
    <w:rsid w:val="00D95EF4"/>
    <w:rsid w:val="00DA0ADD"/>
    <w:rsid w:val="00DA29D4"/>
    <w:rsid w:val="00DA46F6"/>
    <w:rsid w:val="00DA6017"/>
    <w:rsid w:val="00DB1D39"/>
    <w:rsid w:val="00DB2141"/>
    <w:rsid w:val="00DB30BB"/>
    <w:rsid w:val="00DB39E6"/>
    <w:rsid w:val="00DB4774"/>
    <w:rsid w:val="00DB4E05"/>
    <w:rsid w:val="00DB5CED"/>
    <w:rsid w:val="00DB60D8"/>
    <w:rsid w:val="00DB6DA4"/>
    <w:rsid w:val="00DB789C"/>
    <w:rsid w:val="00DB792C"/>
    <w:rsid w:val="00DC3264"/>
    <w:rsid w:val="00DC6E0C"/>
    <w:rsid w:val="00DC6E45"/>
    <w:rsid w:val="00DD467B"/>
    <w:rsid w:val="00DE05C4"/>
    <w:rsid w:val="00DE50CC"/>
    <w:rsid w:val="00DE7212"/>
    <w:rsid w:val="00E009C7"/>
    <w:rsid w:val="00E02093"/>
    <w:rsid w:val="00E03620"/>
    <w:rsid w:val="00E067D8"/>
    <w:rsid w:val="00E07A7B"/>
    <w:rsid w:val="00E101CB"/>
    <w:rsid w:val="00E1780B"/>
    <w:rsid w:val="00E2087D"/>
    <w:rsid w:val="00E33A44"/>
    <w:rsid w:val="00E33EE1"/>
    <w:rsid w:val="00E35613"/>
    <w:rsid w:val="00E37AC3"/>
    <w:rsid w:val="00E43440"/>
    <w:rsid w:val="00E4367A"/>
    <w:rsid w:val="00E5021F"/>
    <w:rsid w:val="00E627C6"/>
    <w:rsid w:val="00E642F8"/>
    <w:rsid w:val="00E670B1"/>
    <w:rsid w:val="00E810D6"/>
    <w:rsid w:val="00E86CCE"/>
    <w:rsid w:val="00E9195E"/>
    <w:rsid w:val="00E925F2"/>
    <w:rsid w:val="00E951D3"/>
    <w:rsid w:val="00E97F0D"/>
    <w:rsid w:val="00EA5B84"/>
    <w:rsid w:val="00EB086F"/>
    <w:rsid w:val="00EB3B31"/>
    <w:rsid w:val="00EB5607"/>
    <w:rsid w:val="00EB7F42"/>
    <w:rsid w:val="00EC038D"/>
    <w:rsid w:val="00EC2327"/>
    <w:rsid w:val="00EC2E3A"/>
    <w:rsid w:val="00EC31EC"/>
    <w:rsid w:val="00EC445C"/>
    <w:rsid w:val="00ED1B2B"/>
    <w:rsid w:val="00ED2F93"/>
    <w:rsid w:val="00EE50DA"/>
    <w:rsid w:val="00EE6D07"/>
    <w:rsid w:val="00F037A5"/>
    <w:rsid w:val="00F10347"/>
    <w:rsid w:val="00F10392"/>
    <w:rsid w:val="00F13853"/>
    <w:rsid w:val="00F213A1"/>
    <w:rsid w:val="00F30CAE"/>
    <w:rsid w:val="00F33430"/>
    <w:rsid w:val="00F37782"/>
    <w:rsid w:val="00F37A67"/>
    <w:rsid w:val="00F414DA"/>
    <w:rsid w:val="00F41F9F"/>
    <w:rsid w:val="00F44050"/>
    <w:rsid w:val="00F465DC"/>
    <w:rsid w:val="00F60794"/>
    <w:rsid w:val="00F631AE"/>
    <w:rsid w:val="00F66CF7"/>
    <w:rsid w:val="00F73090"/>
    <w:rsid w:val="00F9035F"/>
    <w:rsid w:val="00FA009E"/>
    <w:rsid w:val="00FA4A4F"/>
    <w:rsid w:val="00FA4E27"/>
    <w:rsid w:val="00FB1EDF"/>
    <w:rsid w:val="00FB3343"/>
    <w:rsid w:val="00FC20E9"/>
    <w:rsid w:val="00FC6CF6"/>
    <w:rsid w:val="00FD0B29"/>
    <w:rsid w:val="00FE088B"/>
    <w:rsid w:val="00FE1FE6"/>
    <w:rsid w:val="00FF0656"/>
    <w:rsid w:val="00FF0E0A"/>
    <w:rsid w:val="00FF4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5A964A"/>
  <w15:docId w15:val="{19638AC6-3A8B-4F31-93E1-723A4DE5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sz w:val="22"/>
        <w:szCs w:val="22"/>
        <w:lang w:val="fi-F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66CF7"/>
    <w:pPr>
      <w:spacing w:line="360" w:lineRule="auto"/>
    </w:pPr>
    <w:rPr>
      <w:rFonts w:ascii="Arial" w:hAnsi="Arial"/>
      <w:sz w:val="24"/>
    </w:rPr>
  </w:style>
  <w:style w:type="paragraph" w:styleId="Otsikko1">
    <w:name w:val="heading 1"/>
    <w:aliases w:val="1 Otsikko"/>
    <w:basedOn w:val="Normaali"/>
    <w:next w:val="Normaali"/>
    <w:link w:val="Otsikko1Char"/>
    <w:uiPriority w:val="9"/>
    <w:qFormat/>
    <w:rsid w:val="00F66CF7"/>
    <w:pPr>
      <w:keepNext/>
      <w:keepLines/>
      <w:pageBreakBefore/>
      <w:numPr>
        <w:numId w:val="11"/>
      </w:numPr>
      <w:suppressAutoHyphens/>
      <w:spacing w:after="480" w:line="312" w:lineRule="auto"/>
      <w:ind w:left="255" w:hanging="255"/>
      <w:outlineLvl w:val="0"/>
    </w:pPr>
    <w:rPr>
      <w:rFonts w:eastAsiaTheme="majorEastAsia" w:cstheme="majorHAnsi"/>
      <w:b/>
      <w:bCs/>
      <w:sz w:val="32"/>
      <w:szCs w:val="28"/>
    </w:rPr>
  </w:style>
  <w:style w:type="paragraph" w:styleId="Otsikko2">
    <w:name w:val="heading 2"/>
    <w:aliases w:val="1.1 Otsikko"/>
    <w:basedOn w:val="Normaali"/>
    <w:next w:val="Normaali"/>
    <w:link w:val="Otsikko2Char"/>
    <w:uiPriority w:val="9"/>
    <w:qFormat/>
    <w:rsid w:val="00F66CF7"/>
    <w:pPr>
      <w:keepNext/>
      <w:keepLines/>
      <w:numPr>
        <w:ilvl w:val="1"/>
        <w:numId w:val="11"/>
      </w:numPr>
      <w:suppressAutoHyphens/>
      <w:spacing w:before="480" w:after="480" w:line="312" w:lineRule="auto"/>
      <w:ind w:left="397" w:hanging="397"/>
      <w:outlineLvl w:val="1"/>
    </w:pPr>
    <w:rPr>
      <w:rFonts w:eastAsiaTheme="majorEastAsia" w:cstheme="majorBidi"/>
      <w:bCs/>
      <w:szCs w:val="26"/>
    </w:rPr>
  </w:style>
  <w:style w:type="paragraph" w:styleId="Otsikko3">
    <w:name w:val="heading 3"/>
    <w:aliases w:val="1.1.1 Otsikko"/>
    <w:basedOn w:val="Otsikko2"/>
    <w:next w:val="Normaali"/>
    <w:link w:val="Otsikko3Char"/>
    <w:uiPriority w:val="9"/>
    <w:qFormat/>
    <w:rsid w:val="00625B95"/>
    <w:pPr>
      <w:numPr>
        <w:ilvl w:val="2"/>
      </w:numPr>
      <w:ind w:left="567" w:hanging="567"/>
      <w:outlineLvl w:val="2"/>
    </w:pPr>
    <w:rPr>
      <w:rFonts w:cstheme="majorHAnsi"/>
    </w:rPr>
  </w:style>
  <w:style w:type="paragraph" w:styleId="Otsikko4">
    <w:name w:val="heading 4"/>
    <w:aliases w:val="1.1.1.1 Otsikko"/>
    <w:basedOn w:val="Normaali"/>
    <w:next w:val="Normaali"/>
    <w:link w:val="Otsikko4Char"/>
    <w:uiPriority w:val="9"/>
    <w:semiHidden/>
    <w:rsid w:val="00625B95"/>
    <w:pPr>
      <w:keepNext/>
      <w:keepLines/>
      <w:numPr>
        <w:ilvl w:val="3"/>
        <w:numId w:val="5"/>
      </w:numPr>
      <w:spacing w:before="320" w:after="120" w:line="480" w:lineRule="auto"/>
      <w:outlineLvl w:val="3"/>
    </w:pPr>
    <w:rPr>
      <w:rFonts w:eastAsiaTheme="majorEastAsia" w:cstheme="majorBidi"/>
      <w:bCs/>
      <w:iCs/>
    </w:rPr>
  </w:style>
  <w:style w:type="paragraph" w:styleId="Otsikko5">
    <w:name w:val="heading 5"/>
    <w:aliases w:val="1.1.1.1.1 Otsikko"/>
    <w:basedOn w:val="Otsikko4"/>
    <w:next w:val="Normaali"/>
    <w:link w:val="Otsikko5Char"/>
    <w:uiPriority w:val="9"/>
    <w:semiHidden/>
    <w:rsid w:val="00625B95"/>
    <w:pPr>
      <w:numPr>
        <w:ilvl w:val="4"/>
      </w:numPr>
      <w:outlineLvl w:val="4"/>
    </w:pPr>
  </w:style>
  <w:style w:type="paragraph" w:styleId="Otsikko6">
    <w:name w:val="heading 6"/>
    <w:basedOn w:val="Normaali"/>
    <w:next w:val="Normaali"/>
    <w:link w:val="Otsikko6Char"/>
    <w:uiPriority w:val="9"/>
    <w:semiHidden/>
    <w:rsid w:val="00625B95"/>
    <w:pPr>
      <w:keepNext/>
      <w:keepLines/>
      <w:numPr>
        <w:ilvl w:val="5"/>
        <w:numId w:val="5"/>
      </w:numPr>
      <w:spacing w:before="200" w:after="0"/>
      <w:outlineLvl w:val="5"/>
    </w:pPr>
    <w:rPr>
      <w:rFonts w:asciiTheme="majorHAnsi" w:eastAsiaTheme="majorEastAsia" w:hAnsiTheme="majorHAnsi" w:cstheme="majorBidi"/>
      <w:i/>
      <w:iCs/>
      <w:color w:val="243F60" w:themeColor="accent1" w:themeShade="7F"/>
    </w:rPr>
  </w:style>
  <w:style w:type="paragraph" w:styleId="Otsikko7">
    <w:name w:val="heading 7"/>
    <w:basedOn w:val="Normaali"/>
    <w:next w:val="Normaali"/>
    <w:link w:val="Otsikko7Char"/>
    <w:uiPriority w:val="9"/>
    <w:semiHidden/>
    <w:qFormat/>
    <w:rsid w:val="00625B95"/>
    <w:pPr>
      <w:keepNext/>
      <w:keepLines/>
      <w:numPr>
        <w:ilvl w:val="6"/>
        <w:numId w:val="5"/>
      </w:numPr>
      <w:spacing w:before="200" w:after="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
    <w:semiHidden/>
    <w:qFormat/>
    <w:rsid w:val="00625B95"/>
    <w:pPr>
      <w:keepNext/>
      <w:keepLines/>
      <w:numPr>
        <w:ilvl w:val="7"/>
        <w:numId w:val="5"/>
      </w:numPr>
      <w:spacing w:before="200" w:after="0"/>
      <w:outlineLvl w:val="7"/>
    </w:pPr>
    <w:rPr>
      <w:rFonts w:asciiTheme="majorHAnsi" w:eastAsiaTheme="majorEastAsia" w:hAnsiTheme="majorHAnsi" w:cstheme="majorBidi"/>
      <w:color w:val="404040" w:themeColor="text1" w:themeTint="BF"/>
      <w:sz w:val="20"/>
      <w:szCs w:val="20"/>
    </w:rPr>
  </w:style>
  <w:style w:type="paragraph" w:styleId="Otsikko9">
    <w:name w:val="heading 9"/>
    <w:basedOn w:val="Normaali"/>
    <w:next w:val="Normaali"/>
    <w:link w:val="Otsikko9Char"/>
    <w:uiPriority w:val="9"/>
    <w:semiHidden/>
    <w:qFormat/>
    <w:rsid w:val="00625B95"/>
    <w:pPr>
      <w:keepNext/>
      <w:keepLines/>
      <w:numPr>
        <w:ilvl w:val="8"/>
        <w:numId w:val="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rsid w:val="00625B95"/>
    <w:pPr>
      <w:tabs>
        <w:tab w:val="center" w:pos="4819"/>
        <w:tab w:val="right" w:pos="9638"/>
      </w:tabs>
      <w:spacing w:after="0" w:line="240" w:lineRule="auto"/>
      <w:jc w:val="right"/>
    </w:pPr>
  </w:style>
  <w:style w:type="character" w:customStyle="1" w:styleId="YltunnisteChar">
    <w:name w:val="Ylätunniste Char"/>
    <w:basedOn w:val="Kappaleenoletusfontti"/>
    <w:link w:val="Yltunniste"/>
    <w:uiPriority w:val="99"/>
    <w:rsid w:val="00625B95"/>
    <w:rPr>
      <w:rFonts w:ascii="Arial" w:hAnsi="Arial"/>
    </w:rPr>
  </w:style>
  <w:style w:type="character" w:customStyle="1" w:styleId="Otsikko1Char">
    <w:name w:val="Otsikko 1 Char"/>
    <w:aliases w:val="1 Otsikko Char"/>
    <w:basedOn w:val="Kappaleenoletusfontti"/>
    <w:link w:val="Otsikko1"/>
    <w:uiPriority w:val="9"/>
    <w:rsid w:val="00F66CF7"/>
    <w:rPr>
      <w:rFonts w:ascii="Arial" w:eastAsiaTheme="majorEastAsia" w:hAnsi="Arial" w:cstheme="majorHAnsi"/>
      <w:b/>
      <w:bCs/>
      <w:sz w:val="32"/>
      <w:szCs w:val="28"/>
    </w:rPr>
  </w:style>
  <w:style w:type="character" w:customStyle="1" w:styleId="Otsikko2Char">
    <w:name w:val="Otsikko 2 Char"/>
    <w:aliases w:val="1.1 Otsikko Char"/>
    <w:basedOn w:val="Kappaleenoletusfontti"/>
    <w:link w:val="Otsikko2"/>
    <w:uiPriority w:val="9"/>
    <w:rsid w:val="00F66CF7"/>
    <w:rPr>
      <w:rFonts w:ascii="Arial" w:eastAsiaTheme="majorEastAsia" w:hAnsi="Arial" w:cstheme="majorBidi"/>
      <w:bCs/>
      <w:sz w:val="24"/>
      <w:szCs w:val="26"/>
    </w:rPr>
  </w:style>
  <w:style w:type="paragraph" w:styleId="Sisllysluettelonotsikko">
    <w:name w:val="TOC Heading"/>
    <w:aliases w:val="TOC heading"/>
    <w:basedOn w:val="Otsikko1"/>
    <w:next w:val="Normaali"/>
    <w:link w:val="SisllysluettelonotsikkoChar"/>
    <w:qFormat/>
    <w:rsid w:val="003150B3"/>
    <w:pPr>
      <w:pageBreakBefore w:val="0"/>
      <w:numPr>
        <w:numId w:val="0"/>
      </w:numPr>
      <w:outlineLvl w:val="9"/>
    </w:pPr>
    <w:rPr>
      <w:rFonts w:cs="Arial"/>
    </w:rPr>
  </w:style>
  <w:style w:type="paragraph" w:styleId="Seliteteksti">
    <w:name w:val="Balloon Text"/>
    <w:basedOn w:val="Normaali"/>
    <w:link w:val="SelitetekstiChar"/>
    <w:uiPriority w:val="99"/>
    <w:semiHidden/>
    <w:unhideWhenUsed/>
    <w:rsid w:val="00625B95"/>
    <w:pPr>
      <w:spacing w:after="0" w:line="240" w:lineRule="auto"/>
    </w:pPr>
    <w:rPr>
      <w:rFonts w:ascii="Tahoma" w:hAnsi="Tahoma" w:cs="Tahoma"/>
      <w:sz w:val="16"/>
      <w:szCs w:val="16"/>
    </w:rPr>
  </w:style>
  <w:style w:type="character" w:customStyle="1" w:styleId="SelitetekstiChar">
    <w:name w:val="Seliteteksti Char"/>
    <w:basedOn w:val="Kappaleenoletusfontti"/>
    <w:link w:val="Seliteteksti"/>
    <w:uiPriority w:val="99"/>
    <w:semiHidden/>
    <w:rsid w:val="00625B95"/>
    <w:rPr>
      <w:rFonts w:ascii="Tahoma" w:hAnsi="Tahoma" w:cs="Tahoma"/>
      <w:sz w:val="16"/>
      <w:szCs w:val="16"/>
    </w:rPr>
  </w:style>
  <w:style w:type="paragraph" w:styleId="NormaaliWWW">
    <w:name w:val="Normal (Web)"/>
    <w:basedOn w:val="Normaali"/>
    <w:uiPriority w:val="99"/>
    <w:semiHidden/>
    <w:unhideWhenUsed/>
    <w:rsid w:val="00625B95"/>
    <w:pPr>
      <w:spacing w:before="100" w:beforeAutospacing="1" w:after="100" w:afterAutospacing="1" w:line="240" w:lineRule="auto"/>
    </w:pPr>
    <w:rPr>
      <w:rFonts w:ascii="Times New Roman" w:eastAsia="Times New Roman" w:hAnsi="Times New Roman" w:cs="Times New Roman"/>
      <w:szCs w:val="24"/>
      <w:lang w:eastAsia="fi-FI"/>
    </w:rPr>
  </w:style>
  <w:style w:type="paragraph" w:styleId="Sisluet1">
    <w:name w:val="toc 1"/>
    <w:next w:val="Normaali"/>
    <w:uiPriority w:val="39"/>
    <w:unhideWhenUsed/>
    <w:rsid w:val="003150B3"/>
    <w:pPr>
      <w:tabs>
        <w:tab w:val="left" w:pos="510"/>
        <w:tab w:val="right" w:pos="8505"/>
      </w:tabs>
      <w:spacing w:before="220" w:after="0" w:line="360" w:lineRule="auto"/>
      <w:ind w:left="170" w:hanging="170"/>
    </w:pPr>
    <w:rPr>
      <w:rFonts w:ascii="Arial" w:hAnsi="Arial" w:cs="Arial"/>
      <w:b/>
      <w:bCs/>
      <w:sz w:val="24"/>
      <w:szCs w:val="20"/>
    </w:rPr>
  </w:style>
  <w:style w:type="character" w:styleId="Hyperlinkki">
    <w:name w:val="Hyperlink"/>
    <w:basedOn w:val="Kappaleenoletusfontti"/>
    <w:uiPriority w:val="99"/>
    <w:unhideWhenUsed/>
    <w:rsid w:val="00625B95"/>
    <w:rPr>
      <w:color w:val="0000FF" w:themeColor="hyperlink"/>
      <w:u w:val="single"/>
    </w:rPr>
  </w:style>
  <w:style w:type="paragraph" w:styleId="Sisluet2">
    <w:name w:val="toc 2"/>
    <w:next w:val="Normaali"/>
    <w:uiPriority w:val="39"/>
    <w:unhideWhenUsed/>
    <w:rsid w:val="003150B3"/>
    <w:pPr>
      <w:tabs>
        <w:tab w:val="left" w:pos="510"/>
        <w:tab w:val="right" w:pos="8505"/>
      </w:tabs>
      <w:spacing w:after="0" w:line="360" w:lineRule="auto"/>
      <w:ind w:left="340" w:hanging="340"/>
    </w:pPr>
    <w:rPr>
      <w:rFonts w:ascii="Arial" w:hAnsi="Arial"/>
      <w:sz w:val="24"/>
      <w:szCs w:val="20"/>
    </w:rPr>
  </w:style>
  <w:style w:type="paragraph" w:styleId="Sisluet3">
    <w:name w:val="toc 3"/>
    <w:next w:val="Normaali"/>
    <w:uiPriority w:val="39"/>
    <w:unhideWhenUsed/>
    <w:rsid w:val="003150B3"/>
    <w:pPr>
      <w:tabs>
        <w:tab w:val="left" w:pos="1247"/>
        <w:tab w:val="right" w:pos="8505"/>
      </w:tabs>
      <w:spacing w:after="0" w:line="360" w:lineRule="auto"/>
      <w:ind w:left="1077" w:hanging="567"/>
    </w:pPr>
    <w:rPr>
      <w:rFonts w:ascii="Arial" w:hAnsi="Arial"/>
      <w:iCs/>
      <w:sz w:val="24"/>
      <w:szCs w:val="20"/>
    </w:rPr>
  </w:style>
  <w:style w:type="paragraph" w:styleId="Sisluet4">
    <w:name w:val="toc 4"/>
    <w:basedOn w:val="Sisluet3"/>
    <w:next w:val="Normaali"/>
    <w:autoRedefine/>
    <w:uiPriority w:val="39"/>
    <w:semiHidden/>
    <w:rsid w:val="00625B95"/>
    <w:pPr>
      <w:framePr w:wrap="around" w:hAnchor="text"/>
    </w:pPr>
    <w:rPr>
      <w:szCs w:val="18"/>
    </w:rPr>
  </w:style>
  <w:style w:type="paragraph" w:styleId="Sisluet5">
    <w:name w:val="toc 5"/>
    <w:basedOn w:val="Sisluet4"/>
    <w:next w:val="Normaali"/>
    <w:autoRedefine/>
    <w:uiPriority w:val="39"/>
    <w:semiHidden/>
    <w:rsid w:val="00625B95"/>
    <w:pPr>
      <w:framePr w:wrap="around"/>
    </w:pPr>
  </w:style>
  <w:style w:type="paragraph" w:styleId="Sisluet6">
    <w:name w:val="toc 6"/>
    <w:basedOn w:val="Sisluet5"/>
    <w:next w:val="Normaali"/>
    <w:autoRedefine/>
    <w:uiPriority w:val="39"/>
    <w:semiHidden/>
    <w:rsid w:val="00625B95"/>
    <w:pPr>
      <w:framePr w:wrap="around"/>
    </w:pPr>
    <w:rPr>
      <w:sz w:val="20"/>
    </w:rPr>
  </w:style>
  <w:style w:type="paragraph" w:styleId="Sisluet7">
    <w:name w:val="toc 7"/>
    <w:basedOn w:val="Sisluet6"/>
    <w:next w:val="Normaali"/>
    <w:autoRedefine/>
    <w:uiPriority w:val="39"/>
    <w:semiHidden/>
    <w:rsid w:val="00625B95"/>
    <w:pPr>
      <w:framePr w:wrap="around"/>
    </w:pPr>
    <w:rPr>
      <w:sz w:val="18"/>
    </w:rPr>
  </w:style>
  <w:style w:type="paragraph" w:styleId="Sisluet8">
    <w:name w:val="toc 8"/>
    <w:basedOn w:val="Sisluet7"/>
    <w:next w:val="Normaali"/>
    <w:autoRedefine/>
    <w:uiPriority w:val="39"/>
    <w:semiHidden/>
    <w:rsid w:val="00625B95"/>
    <w:pPr>
      <w:framePr w:wrap="around"/>
    </w:pPr>
  </w:style>
  <w:style w:type="paragraph" w:styleId="Sisluet9">
    <w:name w:val="toc 9"/>
    <w:basedOn w:val="Sisluet8"/>
    <w:next w:val="Normaali"/>
    <w:autoRedefine/>
    <w:uiPriority w:val="39"/>
    <w:semiHidden/>
    <w:rsid w:val="00625B95"/>
    <w:pPr>
      <w:framePr w:wrap="around"/>
    </w:pPr>
  </w:style>
  <w:style w:type="character" w:customStyle="1" w:styleId="Otsikko3Char">
    <w:name w:val="Otsikko 3 Char"/>
    <w:aliases w:val="1.1.1 Otsikko Char"/>
    <w:basedOn w:val="Kappaleenoletusfontti"/>
    <w:link w:val="Otsikko3"/>
    <w:uiPriority w:val="9"/>
    <w:rsid w:val="00625B95"/>
    <w:rPr>
      <w:rFonts w:ascii="Arial" w:eastAsiaTheme="majorEastAsia" w:hAnsi="Arial" w:cstheme="majorHAnsi"/>
      <w:bCs/>
      <w:sz w:val="24"/>
      <w:szCs w:val="26"/>
    </w:rPr>
  </w:style>
  <w:style w:type="paragraph" w:styleId="Alatunniste">
    <w:name w:val="footer"/>
    <w:basedOn w:val="Normaali"/>
    <w:link w:val="AlatunnisteChar"/>
    <w:uiPriority w:val="99"/>
    <w:qFormat/>
    <w:rsid w:val="00F66CF7"/>
    <w:pPr>
      <w:tabs>
        <w:tab w:val="center" w:pos="4819"/>
        <w:tab w:val="right" w:pos="9638"/>
      </w:tabs>
      <w:spacing w:after="0" w:line="240" w:lineRule="auto"/>
    </w:pPr>
    <w:rPr>
      <w:noProof/>
      <w:sz w:val="22"/>
      <w:szCs w:val="18"/>
    </w:rPr>
  </w:style>
  <w:style w:type="character" w:customStyle="1" w:styleId="AlatunnisteChar">
    <w:name w:val="Alatunniste Char"/>
    <w:basedOn w:val="Kappaleenoletusfontti"/>
    <w:link w:val="Alatunniste"/>
    <w:uiPriority w:val="99"/>
    <w:rsid w:val="00F66CF7"/>
    <w:rPr>
      <w:rFonts w:ascii="Arial" w:hAnsi="Arial"/>
      <w:noProof/>
      <w:szCs w:val="18"/>
    </w:rPr>
  </w:style>
  <w:style w:type="character" w:customStyle="1" w:styleId="Otsikko4Char">
    <w:name w:val="Otsikko 4 Char"/>
    <w:aliases w:val="1.1.1.1 Otsikko Char"/>
    <w:basedOn w:val="Kappaleenoletusfontti"/>
    <w:link w:val="Otsikko4"/>
    <w:uiPriority w:val="9"/>
    <w:semiHidden/>
    <w:rsid w:val="00625B95"/>
    <w:rPr>
      <w:rFonts w:ascii="Arial" w:eastAsiaTheme="majorEastAsia" w:hAnsi="Arial" w:cstheme="majorBidi"/>
      <w:bCs/>
      <w:iCs/>
      <w:sz w:val="24"/>
    </w:rPr>
  </w:style>
  <w:style w:type="paragraph" w:customStyle="1" w:styleId="Kuvateksti">
    <w:name w:val="Kuvateksti"/>
    <w:basedOn w:val="Normaali"/>
    <w:link w:val="KuvatekstiChar"/>
    <w:semiHidden/>
    <w:rsid w:val="00625B95"/>
  </w:style>
  <w:style w:type="paragraph" w:styleId="Lainaus">
    <w:name w:val="Quote"/>
    <w:basedOn w:val="Normaali"/>
    <w:next w:val="Normaali"/>
    <w:link w:val="LainausChar"/>
    <w:uiPriority w:val="29"/>
    <w:qFormat/>
    <w:rsid w:val="00625B95"/>
    <w:pPr>
      <w:spacing w:before="120" w:after="320" w:line="240" w:lineRule="auto"/>
      <w:ind w:left="1304"/>
    </w:pPr>
    <w:rPr>
      <w:iCs/>
      <w:sz w:val="20"/>
    </w:rPr>
  </w:style>
  <w:style w:type="character" w:customStyle="1" w:styleId="KuvatekstiChar">
    <w:name w:val="Kuvateksti Char"/>
    <w:basedOn w:val="Kappaleenoletusfontti"/>
    <w:link w:val="Kuvateksti"/>
    <w:semiHidden/>
    <w:rsid w:val="00625B95"/>
    <w:rPr>
      <w:rFonts w:ascii="Arial" w:hAnsi="Arial"/>
      <w:sz w:val="24"/>
    </w:rPr>
  </w:style>
  <w:style w:type="character" w:customStyle="1" w:styleId="LainausChar">
    <w:name w:val="Lainaus Char"/>
    <w:basedOn w:val="Kappaleenoletusfontti"/>
    <w:link w:val="Lainaus"/>
    <w:uiPriority w:val="29"/>
    <w:rsid w:val="00625B95"/>
    <w:rPr>
      <w:rFonts w:ascii="Arial" w:hAnsi="Arial"/>
      <w:iCs/>
      <w:sz w:val="20"/>
    </w:rPr>
  </w:style>
  <w:style w:type="paragraph" w:styleId="Kuvaotsikko">
    <w:name w:val="caption"/>
    <w:aliases w:val="caption"/>
    <w:basedOn w:val="Normaali"/>
    <w:next w:val="Normaali"/>
    <w:uiPriority w:val="35"/>
    <w:qFormat/>
    <w:rsid w:val="00547A7D"/>
    <w:pPr>
      <w:spacing w:after="480" w:line="312" w:lineRule="auto"/>
    </w:pPr>
    <w:rPr>
      <w:bCs/>
      <w:szCs w:val="18"/>
    </w:rPr>
  </w:style>
  <w:style w:type="paragraph" w:styleId="Kuvaotsikkoluettelo">
    <w:name w:val="table of figures"/>
    <w:aliases w:val="Table of figures"/>
    <w:uiPriority w:val="99"/>
    <w:rsid w:val="00EB5607"/>
    <w:pPr>
      <w:spacing w:after="0" w:line="360" w:lineRule="auto"/>
    </w:pPr>
    <w:rPr>
      <w:rFonts w:ascii="Arial" w:hAnsi="Arial"/>
      <w:sz w:val="24"/>
    </w:rPr>
  </w:style>
  <w:style w:type="paragraph" w:styleId="Luettelokappale">
    <w:name w:val="List Paragraph"/>
    <w:aliases w:val="list paragraph"/>
    <w:basedOn w:val="Normaali"/>
    <w:uiPriority w:val="34"/>
    <w:rsid w:val="00625B95"/>
    <w:pPr>
      <w:numPr>
        <w:numId w:val="17"/>
      </w:numPr>
      <w:contextualSpacing/>
    </w:pPr>
  </w:style>
  <w:style w:type="table" w:styleId="TaulukkoRuudukko">
    <w:name w:val="Table Grid"/>
    <w:basedOn w:val="Normaalitaulukko"/>
    <w:uiPriority w:val="59"/>
    <w:rsid w:val="00625B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ulukkoteksti">
    <w:name w:val="Taulukkoteksti"/>
    <w:basedOn w:val="Normaali"/>
    <w:link w:val="TaulukkotekstiChar"/>
    <w:semiHidden/>
    <w:rsid w:val="00625B95"/>
    <w:pPr>
      <w:spacing w:after="120"/>
    </w:pPr>
  </w:style>
  <w:style w:type="character" w:customStyle="1" w:styleId="Otsikko5Char">
    <w:name w:val="Otsikko 5 Char"/>
    <w:aliases w:val="1.1.1.1.1 Otsikko Char"/>
    <w:basedOn w:val="Kappaleenoletusfontti"/>
    <w:link w:val="Otsikko5"/>
    <w:uiPriority w:val="9"/>
    <w:semiHidden/>
    <w:rsid w:val="00625B95"/>
    <w:rPr>
      <w:rFonts w:ascii="Arial" w:eastAsiaTheme="majorEastAsia" w:hAnsi="Arial" w:cstheme="majorBidi"/>
      <w:bCs/>
      <w:iCs/>
      <w:sz w:val="24"/>
    </w:rPr>
  </w:style>
  <w:style w:type="character" w:customStyle="1" w:styleId="TaulukkotekstiChar">
    <w:name w:val="Taulukkoteksti Char"/>
    <w:basedOn w:val="Kappaleenoletusfontti"/>
    <w:link w:val="Taulukkoteksti"/>
    <w:semiHidden/>
    <w:rsid w:val="00625B95"/>
    <w:rPr>
      <w:rFonts w:ascii="Arial" w:hAnsi="Arial"/>
      <w:sz w:val="24"/>
    </w:rPr>
  </w:style>
  <w:style w:type="paragraph" w:customStyle="1" w:styleId="Sourcematerial">
    <w:name w:val="Source material"/>
    <w:aliases w:val="Lähde"/>
    <w:basedOn w:val="Normaali"/>
    <w:link w:val="SourcematerialChar"/>
    <w:qFormat/>
    <w:rsid w:val="00F414DA"/>
    <w:pPr>
      <w:spacing w:line="312" w:lineRule="auto"/>
    </w:pPr>
  </w:style>
  <w:style w:type="paragraph" w:styleId="Loppuviitteenteksti">
    <w:name w:val="endnote text"/>
    <w:basedOn w:val="Normaali"/>
    <w:link w:val="LoppuviitteentekstiChar"/>
    <w:uiPriority w:val="99"/>
    <w:semiHidden/>
    <w:unhideWhenUsed/>
    <w:rsid w:val="00625B95"/>
    <w:pPr>
      <w:spacing w:after="0" w:line="240" w:lineRule="auto"/>
    </w:pPr>
    <w:rPr>
      <w:sz w:val="20"/>
      <w:szCs w:val="20"/>
    </w:rPr>
  </w:style>
  <w:style w:type="character" w:customStyle="1" w:styleId="SourcematerialChar">
    <w:name w:val="Source material Char"/>
    <w:aliases w:val="Lähde Char"/>
    <w:basedOn w:val="Kappaleenoletusfontti"/>
    <w:link w:val="Sourcematerial"/>
    <w:rsid w:val="00F414DA"/>
    <w:rPr>
      <w:rFonts w:ascii="Arial" w:hAnsi="Arial"/>
      <w:sz w:val="24"/>
    </w:rPr>
  </w:style>
  <w:style w:type="character" w:customStyle="1" w:styleId="LoppuviitteentekstiChar">
    <w:name w:val="Loppuviitteen teksti Char"/>
    <w:basedOn w:val="Kappaleenoletusfontti"/>
    <w:link w:val="Loppuviitteenteksti"/>
    <w:uiPriority w:val="99"/>
    <w:semiHidden/>
    <w:rsid w:val="00625B95"/>
    <w:rPr>
      <w:rFonts w:ascii="Arial" w:hAnsi="Arial"/>
      <w:sz w:val="20"/>
      <w:szCs w:val="20"/>
    </w:rPr>
  </w:style>
  <w:style w:type="character" w:styleId="Loppuviitteenviite">
    <w:name w:val="endnote reference"/>
    <w:basedOn w:val="Kappaleenoletusfontti"/>
    <w:uiPriority w:val="99"/>
    <w:semiHidden/>
    <w:unhideWhenUsed/>
    <w:rsid w:val="00625B95"/>
    <w:rPr>
      <w:vertAlign w:val="superscript"/>
    </w:rPr>
  </w:style>
  <w:style w:type="paragraph" w:customStyle="1" w:styleId="Tiivistelm">
    <w:name w:val="Tiivistelmä"/>
    <w:basedOn w:val="Normaali"/>
    <w:qFormat/>
    <w:rsid w:val="006B55BA"/>
    <w:pPr>
      <w:suppressAutoHyphens/>
      <w:spacing w:line="312" w:lineRule="auto"/>
    </w:pPr>
    <w:rPr>
      <w:rFonts w:cs="Arial"/>
      <w:szCs w:val="20"/>
    </w:rPr>
  </w:style>
  <w:style w:type="paragraph" w:styleId="Huomautuksenotsikko">
    <w:name w:val="Note Heading"/>
    <w:basedOn w:val="Normaali"/>
    <w:next w:val="Normaali"/>
    <w:link w:val="HuomautuksenotsikkoChar"/>
    <w:uiPriority w:val="99"/>
    <w:semiHidden/>
    <w:unhideWhenUsed/>
    <w:rsid w:val="00625B95"/>
    <w:pPr>
      <w:spacing w:after="0" w:line="240" w:lineRule="auto"/>
    </w:pPr>
  </w:style>
  <w:style w:type="character" w:customStyle="1" w:styleId="HuomautuksenotsikkoChar">
    <w:name w:val="Huomautuksen otsikko Char"/>
    <w:basedOn w:val="Kappaleenoletusfontti"/>
    <w:link w:val="Huomautuksenotsikko"/>
    <w:uiPriority w:val="99"/>
    <w:semiHidden/>
    <w:rsid w:val="00625B95"/>
    <w:rPr>
      <w:rFonts w:ascii="Arial" w:hAnsi="Arial"/>
      <w:sz w:val="24"/>
    </w:rPr>
  </w:style>
  <w:style w:type="character" w:styleId="Paikkamerkkiteksti">
    <w:name w:val="Placeholder Text"/>
    <w:basedOn w:val="Kappaleenoletusfontti"/>
    <w:uiPriority w:val="99"/>
    <w:semiHidden/>
    <w:rsid w:val="00625B95"/>
    <w:rPr>
      <w:color w:val="808080"/>
    </w:rPr>
  </w:style>
  <w:style w:type="paragraph" w:customStyle="1" w:styleId="Kuvioteksti">
    <w:name w:val="Kuvioteksti"/>
    <w:basedOn w:val="Normaali"/>
    <w:link w:val="KuviotekstiChar"/>
    <w:semiHidden/>
    <w:rsid w:val="00625B95"/>
  </w:style>
  <w:style w:type="character" w:customStyle="1" w:styleId="KuviotekstiChar">
    <w:name w:val="Kuvioteksti Char"/>
    <w:basedOn w:val="Kappaleenoletusfontti"/>
    <w:link w:val="Kuvioteksti"/>
    <w:semiHidden/>
    <w:rsid w:val="00625B95"/>
    <w:rPr>
      <w:rFonts w:ascii="Arial" w:hAnsi="Arial"/>
      <w:sz w:val="24"/>
    </w:rPr>
  </w:style>
  <w:style w:type="character" w:styleId="AvattuHyperlinkki">
    <w:name w:val="FollowedHyperlink"/>
    <w:basedOn w:val="Kappaleenoletusfontti"/>
    <w:uiPriority w:val="99"/>
    <w:semiHidden/>
    <w:unhideWhenUsed/>
    <w:rsid w:val="00625B95"/>
    <w:rPr>
      <w:color w:val="800080" w:themeColor="followedHyperlink"/>
      <w:u w:val="single"/>
    </w:rPr>
  </w:style>
  <w:style w:type="character" w:styleId="Kommentinviite">
    <w:name w:val="annotation reference"/>
    <w:basedOn w:val="Kappaleenoletusfontti"/>
    <w:uiPriority w:val="99"/>
    <w:semiHidden/>
    <w:unhideWhenUsed/>
    <w:rsid w:val="00625B95"/>
    <w:rPr>
      <w:sz w:val="16"/>
      <w:szCs w:val="16"/>
    </w:rPr>
  </w:style>
  <w:style w:type="paragraph" w:styleId="Kommentinteksti">
    <w:name w:val="annotation text"/>
    <w:basedOn w:val="Normaali"/>
    <w:link w:val="KommentintekstiChar"/>
    <w:uiPriority w:val="99"/>
    <w:semiHidden/>
    <w:unhideWhenUsed/>
    <w:rsid w:val="00625B95"/>
    <w:pPr>
      <w:spacing w:line="240" w:lineRule="auto"/>
    </w:pPr>
    <w:rPr>
      <w:sz w:val="20"/>
      <w:szCs w:val="20"/>
    </w:rPr>
  </w:style>
  <w:style w:type="character" w:customStyle="1" w:styleId="KommentintekstiChar">
    <w:name w:val="Kommentin teksti Char"/>
    <w:basedOn w:val="Kappaleenoletusfontti"/>
    <w:link w:val="Kommentinteksti"/>
    <w:uiPriority w:val="99"/>
    <w:semiHidden/>
    <w:rsid w:val="00625B95"/>
    <w:rPr>
      <w:rFonts w:ascii="Arial" w:hAnsi="Arial"/>
      <w:sz w:val="20"/>
      <w:szCs w:val="20"/>
    </w:rPr>
  </w:style>
  <w:style w:type="paragraph" w:styleId="Kommentinotsikko">
    <w:name w:val="annotation subject"/>
    <w:basedOn w:val="Kommentinteksti"/>
    <w:next w:val="Kommentinteksti"/>
    <w:link w:val="KommentinotsikkoChar"/>
    <w:uiPriority w:val="99"/>
    <w:semiHidden/>
    <w:unhideWhenUsed/>
    <w:rsid w:val="00625B95"/>
    <w:rPr>
      <w:b/>
      <w:bCs/>
    </w:rPr>
  </w:style>
  <w:style w:type="character" w:customStyle="1" w:styleId="KommentinotsikkoChar">
    <w:name w:val="Kommentin otsikko Char"/>
    <w:basedOn w:val="KommentintekstiChar"/>
    <w:link w:val="Kommentinotsikko"/>
    <w:uiPriority w:val="99"/>
    <w:semiHidden/>
    <w:rsid w:val="00625B95"/>
    <w:rPr>
      <w:rFonts w:ascii="Arial" w:hAnsi="Arial"/>
      <w:b/>
      <w:bCs/>
      <w:sz w:val="20"/>
      <w:szCs w:val="20"/>
    </w:rPr>
  </w:style>
  <w:style w:type="table" w:styleId="Normaaliruudukko3-korostus1">
    <w:name w:val="Medium Grid 3 Accent 1"/>
    <w:basedOn w:val="Normaalitaulukko"/>
    <w:uiPriority w:val="69"/>
    <w:rsid w:val="00625B95"/>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List1-Accent11">
    <w:name w:val="Medium List 1 - Accent 11"/>
    <w:basedOn w:val="Normaalitaulukko"/>
    <w:uiPriority w:val="65"/>
    <w:rsid w:val="00625B9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Normaaliluettelo2-korostus1">
    <w:name w:val="Medium List 2 Accent 1"/>
    <w:basedOn w:val="Normaalitaulukko"/>
    <w:uiPriority w:val="66"/>
    <w:rsid w:val="00625B9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Vriksvarjostus-korostus1">
    <w:name w:val="Colorful Shading Accent 1"/>
    <w:basedOn w:val="Normaalitaulukko"/>
    <w:uiPriority w:val="71"/>
    <w:rsid w:val="00625B95"/>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character" w:customStyle="1" w:styleId="Otsikko6Char">
    <w:name w:val="Otsikko 6 Char"/>
    <w:basedOn w:val="Kappaleenoletusfontti"/>
    <w:link w:val="Otsikko6"/>
    <w:uiPriority w:val="9"/>
    <w:semiHidden/>
    <w:rsid w:val="00625B95"/>
    <w:rPr>
      <w:rFonts w:asciiTheme="majorHAnsi" w:eastAsiaTheme="majorEastAsia" w:hAnsiTheme="majorHAnsi" w:cstheme="majorBidi"/>
      <w:i/>
      <w:iCs/>
      <w:color w:val="243F60" w:themeColor="accent1" w:themeShade="7F"/>
      <w:sz w:val="24"/>
    </w:rPr>
  </w:style>
  <w:style w:type="character" w:customStyle="1" w:styleId="Otsikko7Char">
    <w:name w:val="Otsikko 7 Char"/>
    <w:basedOn w:val="Kappaleenoletusfontti"/>
    <w:link w:val="Otsikko7"/>
    <w:uiPriority w:val="9"/>
    <w:semiHidden/>
    <w:rsid w:val="00625B95"/>
    <w:rPr>
      <w:rFonts w:asciiTheme="majorHAnsi" w:eastAsiaTheme="majorEastAsia" w:hAnsiTheme="majorHAnsi" w:cstheme="majorBidi"/>
      <w:i/>
      <w:iCs/>
      <w:color w:val="404040" w:themeColor="text1" w:themeTint="BF"/>
      <w:sz w:val="24"/>
    </w:rPr>
  </w:style>
  <w:style w:type="character" w:customStyle="1" w:styleId="Otsikko8Char">
    <w:name w:val="Otsikko 8 Char"/>
    <w:basedOn w:val="Kappaleenoletusfontti"/>
    <w:link w:val="Otsikko8"/>
    <w:uiPriority w:val="9"/>
    <w:semiHidden/>
    <w:rsid w:val="00625B95"/>
    <w:rPr>
      <w:rFonts w:asciiTheme="majorHAnsi" w:eastAsiaTheme="majorEastAsia" w:hAnsiTheme="majorHAnsi" w:cstheme="majorBidi"/>
      <w:color w:val="404040" w:themeColor="text1" w:themeTint="BF"/>
      <w:sz w:val="20"/>
      <w:szCs w:val="20"/>
    </w:rPr>
  </w:style>
  <w:style w:type="character" w:customStyle="1" w:styleId="Otsikko9Char">
    <w:name w:val="Otsikko 9 Char"/>
    <w:basedOn w:val="Kappaleenoletusfontti"/>
    <w:link w:val="Otsikko9"/>
    <w:uiPriority w:val="9"/>
    <w:semiHidden/>
    <w:rsid w:val="00625B95"/>
    <w:rPr>
      <w:rFonts w:asciiTheme="majorHAnsi" w:eastAsiaTheme="majorEastAsia" w:hAnsiTheme="majorHAnsi" w:cstheme="majorBidi"/>
      <w:i/>
      <w:iCs/>
      <w:color w:val="404040" w:themeColor="text1" w:themeTint="BF"/>
      <w:sz w:val="20"/>
      <w:szCs w:val="20"/>
    </w:rPr>
  </w:style>
  <w:style w:type="paragraph" w:customStyle="1" w:styleId="TitleofThesis">
    <w:name w:val="Title of Thesis"/>
    <w:aliases w:val="Opinnäytetyön nimi"/>
    <w:next w:val="Normaali"/>
    <w:qFormat/>
    <w:rsid w:val="00AA2D7B"/>
    <w:pPr>
      <w:suppressAutoHyphens/>
      <w:spacing w:line="312" w:lineRule="auto"/>
      <w:ind w:left="1276"/>
    </w:pPr>
    <w:rPr>
      <w:rFonts w:ascii="Arial" w:hAnsi="Arial" w:cs="Arial"/>
      <w:sz w:val="48"/>
      <w:szCs w:val="48"/>
    </w:rPr>
  </w:style>
  <w:style w:type="paragraph" w:styleId="Alaotsikko">
    <w:name w:val="Subtitle"/>
    <w:aliases w:val="subtitle"/>
    <w:basedOn w:val="Normaali"/>
    <w:next w:val="Normaali"/>
    <w:link w:val="AlaotsikkoChar"/>
    <w:uiPriority w:val="11"/>
    <w:qFormat/>
    <w:rsid w:val="00333A4E"/>
    <w:pPr>
      <w:numPr>
        <w:ilvl w:val="1"/>
      </w:numPr>
      <w:suppressAutoHyphens/>
      <w:spacing w:line="312" w:lineRule="auto"/>
      <w:ind w:left="1276"/>
    </w:pPr>
    <w:rPr>
      <w:rFonts w:eastAsiaTheme="majorEastAsia" w:cstheme="majorHAnsi"/>
      <w:iCs/>
      <w:sz w:val="32"/>
      <w:szCs w:val="24"/>
    </w:rPr>
  </w:style>
  <w:style w:type="character" w:customStyle="1" w:styleId="AlaotsikkoChar">
    <w:name w:val="Alaotsikko Char"/>
    <w:aliases w:val="subtitle Char"/>
    <w:basedOn w:val="Kappaleenoletusfontti"/>
    <w:link w:val="Alaotsikko"/>
    <w:uiPriority w:val="11"/>
    <w:rsid w:val="00333A4E"/>
    <w:rPr>
      <w:rFonts w:ascii="Arial" w:eastAsiaTheme="majorEastAsia" w:hAnsi="Arial" w:cstheme="majorHAnsi"/>
      <w:iCs/>
      <w:sz w:val="32"/>
      <w:szCs w:val="24"/>
    </w:rPr>
  </w:style>
  <w:style w:type="paragraph" w:customStyle="1" w:styleId="Information">
    <w:name w:val="Information"/>
    <w:aliases w:val="Tiedot"/>
    <w:next w:val="Normaali"/>
    <w:qFormat/>
    <w:rsid w:val="00AA2D7B"/>
    <w:pPr>
      <w:spacing w:line="312" w:lineRule="auto"/>
    </w:pPr>
    <w:rPr>
      <w:rFonts w:ascii="Arial" w:hAnsi="Arial"/>
      <w:sz w:val="24"/>
    </w:rPr>
  </w:style>
  <w:style w:type="paragraph" w:customStyle="1" w:styleId="Name">
    <w:name w:val="Name"/>
    <w:aliases w:val="Nimi"/>
    <w:next w:val="Normaali"/>
    <w:qFormat/>
    <w:rsid w:val="00AA2D7B"/>
    <w:pPr>
      <w:spacing w:line="240" w:lineRule="auto"/>
      <w:ind w:left="1276"/>
    </w:pPr>
    <w:rPr>
      <w:rFonts w:ascii="Arial" w:hAnsi="Arial"/>
      <w:noProof/>
      <w:sz w:val="24"/>
    </w:rPr>
  </w:style>
  <w:style w:type="paragraph" w:customStyle="1" w:styleId="Information2">
    <w:name w:val="Information 2"/>
    <w:aliases w:val="Tiedot 2"/>
    <w:next w:val="Normaali"/>
    <w:qFormat/>
    <w:rsid w:val="00333A4E"/>
    <w:pPr>
      <w:spacing w:line="312" w:lineRule="auto"/>
    </w:pPr>
    <w:rPr>
      <w:rFonts w:ascii="Arial" w:hAnsi="Arial"/>
      <w:noProof/>
      <w:sz w:val="24"/>
      <w:szCs w:val="16"/>
    </w:rPr>
  </w:style>
  <w:style w:type="paragraph" w:customStyle="1" w:styleId="Authors">
    <w:name w:val="Author(s)"/>
    <w:aliases w:val="Tekijä(t)"/>
    <w:next w:val="Normaali"/>
    <w:qFormat/>
    <w:rsid w:val="00625B95"/>
    <w:pPr>
      <w:spacing w:before="480" w:after="480" w:line="240" w:lineRule="auto"/>
    </w:pPr>
    <w:rPr>
      <w:rFonts w:ascii="Arial" w:hAnsi="Arial" w:cs="Arial"/>
      <w:noProof/>
      <w:sz w:val="28"/>
      <w:szCs w:val="28"/>
    </w:rPr>
  </w:style>
  <w:style w:type="paragraph" w:customStyle="1" w:styleId="Workname">
    <w:name w:val="Work name"/>
    <w:aliases w:val="Työn nimi"/>
    <w:next w:val="Normaali"/>
    <w:qFormat/>
    <w:rsid w:val="00333A4E"/>
    <w:pPr>
      <w:suppressAutoHyphens/>
      <w:spacing w:line="312" w:lineRule="auto"/>
    </w:pPr>
    <w:rPr>
      <w:rFonts w:ascii="Arial" w:hAnsi="Arial" w:cs="Arial"/>
      <w:sz w:val="36"/>
      <w:szCs w:val="16"/>
    </w:rPr>
  </w:style>
  <w:style w:type="paragraph" w:customStyle="1" w:styleId="Abstract">
    <w:name w:val="Abstract"/>
    <w:basedOn w:val="Normaali"/>
    <w:qFormat/>
    <w:rsid w:val="00C92997"/>
    <w:pPr>
      <w:suppressAutoHyphens/>
      <w:spacing w:line="312" w:lineRule="auto"/>
    </w:pPr>
    <w:rPr>
      <w:rFonts w:cs="Arial"/>
      <w:szCs w:val="20"/>
      <w:lang w:val="en-US"/>
    </w:rPr>
  </w:style>
  <w:style w:type="paragraph" w:customStyle="1" w:styleId="Abbreviationsorsymbols">
    <w:name w:val="Abbreviations or symbols"/>
    <w:aliases w:val="Lyhenteet ja symbolit"/>
    <w:next w:val="Normaali"/>
    <w:qFormat/>
    <w:rsid w:val="00F66CF7"/>
    <w:pPr>
      <w:spacing w:line="312" w:lineRule="auto"/>
      <w:ind w:left="2552" w:hanging="2552"/>
    </w:pPr>
    <w:rPr>
      <w:rFonts w:ascii="Arial" w:hAnsi="Arial"/>
      <w:sz w:val="24"/>
    </w:rPr>
  </w:style>
  <w:style w:type="paragraph" w:customStyle="1" w:styleId="REFERENCES">
    <w:name w:val="REFERENCES"/>
    <w:aliases w:val="LÄHTEET"/>
    <w:basedOn w:val="Otsikko1"/>
    <w:next w:val="Sourcematerial"/>
    <w:link w:val="REFERENCESChar"/>
    <w:qFormat/>
    <w:rsid w:val="00547A7D"/>
    <w:pPr>
      <w:numPr>
        <w:numId w:val="0"/>
      </w:numPr>
    </w:pPr>
  </w:style>
  <w:style w:type="paragraph" w:customStyle="1" w:styleId="UnnumberedHeading">
    <w:name w:val="Unnumbered Heading"/>
    <w:aliases w:val="Numeroimaton väliotsikko"/>
    <w:basedOn w:val="Normaali"/>
    <w:next w:val="Normaali"/>
    <w:link w:val="UnnumberedHeadingChar"/>
    <w:qFormat/>
    <w:rsid w:val="00547A7D"/>
    <w:pPr>
      <w:keepNext/>
      <w:suppressAutoHyphens/>
      <w:spacing w:before="480" w:after="480" w:line="312" w:lineRule="auto"/>
    </w:pPr>
    <w:rPr>
      <w:b/>
    </w:rPr>
  </w:style>
  <w:style w:type="character" w:customStyle="1" w:styleId="REFERENCESChar">
    <w:name w:val="REFERENCES Char"/>
    <w:aliases w:val="LÄHTEET Char"/>
    <w:basedOn w:val="Otsikko1Char"/>
    <w:link w:val="REFERENCES"/>
    <w:rsid w:val="00547A7D"/>
    <w:rPr>
      <w:rFonts w:ascii="Arial" w:eastAsiaTheme="majorEastAsia" w:hAnsi="Arial" w:cstheme="majorHAnsi"/>
      <w:b/>
      <w:bCs/>
      <w:sz w:val="32"/>
      <w:szCs w:val="28"/>
    </w:rPr>
  </w:style>
  <w:style w:type="paragraph" w:customStyle="1" w:styleId="HeadingofAppendix">
    <w:name w:val="Heading of Appendix"/>
    <w:aliases w:val="Liite otsikko"/>
    <w:next w:val="Normaali"/>
    <w:qFormat/>
    <w:rsid w:val="00547A7D"/>
    <w:pPr>
      <w:suppressAutoHyphens/>
      <w:spacing w:after="480" w:line="312" w:lineRule="auto"/>
    </w:pPr>
    <w:rPr>
      <w:rFonts w:ascii="Arial" w:hAnsi="Arial"/>
      <w:b/>
      <w:sz w:val="32"/>
    </w:rPr>
  </w:style>
  <w:style w:type="paragraph" w:styleId="Eivli">
    <w:name w:val="No Spacing"/>
    <w:uiPriority w:val="1"/>
    <w:semiHidden/>
    <w:rsid w:val="00625B95"/>
    <w:pPr>
      <w:spacing w:after="0" w:line="240" w:lineRule="auto"/>
      <w:jc w:val="both"/>
    </w:pPr>
    <w:rPr>
      <w:rFonts w:ascii="Arial" w:hAnsi="Arial"/>
      <w:sz w:val="24"/>
    </w:rPr>
  </w:style>
  <w:style w:type="character" w:customStyle="1" w:styleId="UnnumberedHeadingChar">
    <w:name w:val="Unnumbered Heading Char"/>
    <w:aliases w:val="Numeroimaton väliotsikko Char"/>
    <w:basedOn w:val="Kappaleenoletusfontti"/>
    <w:link w:val="UnnumberedHeading"/>
    <w:rsid w:val="00547A7D"/>
    <w:rPr>
      <w:rFonts w:ascii="Arial" w:hAnsi="Arial"/>
      <w:b/>
      <w:sz w:val="24"/>
    </w:rPr>
  </w:style>
  <w:style w:type="numbering" w:customStyle="1" w:styleId="Otsikkonumerointi">
    <w:name w:val="Otsikkonumerointi"/>
    <w:uiPriority w:val="99"/>
    <w:rsid w:val="00625B95"/>
    <w:pPr>
      <w:numPr>
        <w:numId w:val="10"/>
      </w:numPr>
    </w:pPr>
  </w:style>
  <w:style w:type="table" w:styleId="Vaaleavarjostus">
    <w:name w:val="Light Shading"/>
    <w:basedOn w:val="Normaalitaulukko"/>
    <w:uiPriority w:val="60"/>
    <w:rsid w:val="00625B9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Sivunumero">
    <w:name w:val="page number"/>
    <w:aliases w:val="Page number"/>
    <w:basedOn w:val="Kappaleenoletusfontti"/>
    <w:uiPriority w:val="99"/>
    <w:qFormat/>
    <w:rsid w:val="00880D27"/>
    <w:rPr>
      <w:rFonts w:ascii="Arial" w:hAnsi="Arial"/>
      <w:sz w:val="24"/>
    </w:rPr>
  </w:style>
  <w:style w:type="paragraph" w:styleId="Lhdeviiteluettelo">
    <w:name w:val="table of authorities"/>
    <w:basedOn w:val="Normaali"/>
    <w:next w:val="Normaali"/>
    <w:uiPriority w:val="99"/>
    <w:semiHidden/>
    <w:unhideWhenUsed/>
    <w:rsid w:val="00625B95"/>
    <w:pPr>
      <w:spacing w:after="0"/>
      <w:ind w:left="240" w:hanging="240"/>
    </w:pPr>
  </w:style>
  <w:style w:type="paragraph" w:styleId="Lhdeluettelonotsikko">
    <w:name w:val="toa heading"/>
    <w:basedOn w:val="Normaali"/>
    <w:next w:val="Normaali"/>
    <w:uiPriority w:val="99"/>
    <w:semiHidden/>
    <w:unhideWhenUsed/>
    <w:rsid w:val="00625B95"/>
    <w:pPr>
      <w:spacing w:before="120"/>
    </w:pPr>
    <w:rPr>
      <w:rFonts w:asciiTheme="majorHAnsi" w:eastAsiaTheme="majorEastAsia" w:hAnsiTheme="majorHAnsi" w:cstheme="majorBidi"/>
      <w:b/>
      <w:bCs/>
      <w:szCs w:val="24"/>
    </w:rPr>
  </w:style>
  <w:style w:type="paragraph" w:customStyle="1" w:styleId="ABBREVIATIONS">
    <w:name w:val="ABBREVIATIONS"/>
    <w:aliases w:val="LYHENTEET"/>
    <w:basedOn w:val="REFERENCES"/>
    <w:next w:val="Abbreviationsorsymbols"/>
    <w:qFormat/>
    <w:rsid w:val="00EB5607"/>
  </w:style>
  <w:style w:type="paragraph" w:customStyle="1" w:styleId="Sisllysluettelonotsikko2">
    <w:name w:val="Sisällysluettelon otsikko2"/>
    <w:aliases w:val="TOC Heading 2"/>
    <w:basedOn w:val="Sisllysluettelonotsikko"/>
    <w:link w:val="Sisllysluettelonotsikko2Char"/>
    <w:qFormat/>
    <w:rsid w:val="00625B95"/>
    <w:pPr>
      <w:spacing w:before="480"/>
    </w:pPr>
  </w:style>
  <w:style w:type="character" w:customStyle="1" w:styleId="SisllysluettelonotsikkoChar">
    <w:name w:val="Sisällysluettelon otsikko Char"/>
    <w:aliases w:val="TOC heading Char"/>
    <w:basedOn w:val="Otsikko1Char"/>
    <w:link w:val="Sisllysluettelonotsikko"/>
    <w:rsid w:val="003150B3"/>
    <w:rPr>
      <w:rFonts w:ascii="Arial" w:eastAsiaTheme="majorEastAsia" w:hAnsi="Arial" w:cs="Arial"/>
      <w:b/>
      <w:bCs/>
      <w:sz w:val="32"/>
      <w:szCs w:val="28"/>
    </w:rPr>
  </w:style>
  <w:style w:type="character" w:customStyle="1" w:styleId="Sisllysluettelonotsikko2Char">
    <w:name w:val="Sisällysluettelon otsikko2 Char"/>
    <w:aliases w:val="TOC Heading 2 Char"/>
    <w:basedOn w:val="SisllysluettelonotsikkoChar"/>
    <w:link w:val="Sisllysluettelonotsikko2"/>
    <w:rsid w:val="00625B95"/>
    <w:rPr>
      <w:rFonts w:ascii="Arial" w:eastAsiaTheme="majorEastAsia" w:hAnsi="Arial" w:cs="Arial"/>
      <w:b/>
      <w:bCs/>
      <w:caps w:val="0"/>
      <w:sz w:val="32"/>
      <w:szCs w:val="28"/>
    </w:rPr>
  </w:style>
  <w:style w:type="paragraph" w:customStyle="1" w:styleId="SubtitleofAbstract">
    <w:name w:val="Subtitle of Abstract"/>
    <w:aliases w:val="Tiivistelmän alaotsikko"/>
    <w:basedOn w:val="Tiivistelm"/>
    <w:next w:val="Tiivistelm"/>
    <w:qFormat/>
    <w:rsid w:val="00086C5C"/>
    <w:pPr>
      <w:spacing w:after="480"/>
    </w:pPr>
  </w:style>
  <w:style w:type="table" w:styleId="Vaaleataulukkoruudukko">
    <w:name w:val="Grid Table Light"/>
    <w:basedOn w:val="Normaalitaulukko"/>
    <w:uiPriority w:val="40"/>
    <w:rsid w:val="00EB7F4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29209">
      <w:bodyDiv w:val="1"/>
      <w:marLeft w:val="0"/>
      <w:marRight w:val="0"/>
      <w:marTop w:val="0"/>
      <w:marBottom w:val="0"/>
      <w:divBdr>
        <w:top w:val="none" w:sz="0" w:space="0" w:color="auto"/>
        <w:left w:val="none" w:sz="0" w:space="0" w:color="auto"/>
        <w:bottom w:val="none" w:sz="0" w:space="0" w:color="auto"/>
        <w:right w:val="none" w:sz="0" w:space="0" w:color="auto"/>
      </w:divBdr>
      <w:divsChild>
        <w:div w:id="954409109">
          <w:marLeft w:val="0"/>
          <w:marRight w:val="0"/>
          <w:marTop w:val="0"/>
          <w:marBottom w:val="0"/>
          <w:divBdr>
            <w:top w:val="none" w:sz="0" w:space="0" w:color="auto"/>
            <w:left w:val="none" w:sz="0" w:space="0" w:color="auto"/>
            <w:bottom w:val="none" w:sz="0" w:space="0" w:color="auto"/>
            <w:right w:val="none" w:sz="0" w:space="0" w:color="auto"/>
          </w:divBdr>
        </w:div>
      </w:divsChild>
    </w:div>
    <w:div w:id="283582935">
      <w:bodyDiv w:val="1"/>
      <w:marLeft w:val="0"/>
      <w:marRight w:val="0"/>
      <w:marTop w:val="0"/>
      <w:marBottom w:val="0"/>
      <w:divBdr>
        <w:top w:val="none" w:sz="0" w:space="0" w:color="auto"/>
        <w:left w:val="none" w:sz="0" w:space="0" w:color="auto"/>
        <w:bottom w:val="none" w:sz="0" w:space="0" w:color="auto"/>
        <w:right w:val="none" w:sz="0" w:space="0" w:color="auto"/>
      </w:divBdr>
      <w:divsChild>
        <w:div w:id="980034843">
          <w:marLeft w:val="0"/>
          <w:marRight w:val="0"/>
          <w:marTop w:val="0"/>
          <w:marBottom w:val="0"/>
          <w:divBdr>
            <w:top w:val="none" w:sz="0" w:space="0" w:color="auto"/>
            <w:left w:val="none" w:sz="0" w:space="0" w:color="auto"/>
            <w:bottom w:val="none" w:sz="0" w:space="0" w:color="auto"/>
            <w:right w:val="none" w:sz="0" w:space="0" w:color="auto"/>
          </w:divBdr>
        </w:div>
      </w:divsChild>
    </w:div>
    <w:div w:id="448357176">
      <w:bodyDiv w:val="1"/>
      <w:marLeft w:val="0"/>
      <w:marRight w:val="0"/>
      <w:marTop w:val="0"/>
      <w:marBottom w:val="0"/>
      <w:divBdr>
        <w:top w:val="none" w:sz="0" w:space="0" w:color="auto"/>
        <w:left w:val="none" w:sz="0" w:space="0" w:color="auto"/>
        <w:bottom w:val="none" w:sz="0" w:space="0" w:color="auto"/>
        <w:right w:val="none" w:sz="0" w:space="0" w:color="auto"/>
      </w:divBdr>
    </w:div>
    <w:div w:id="91104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1.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29"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eader" Target="header3.xm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0.png"/><Relationship Id="rId28" Type="http://schemas.openxmlformats.org/officeDocument/2006/relationships/image" Target="media/image14.png"/><Relationship Id="rId10" Type="http://schemas.openxmlformats.org/officeDocument/2006/relationships/endnotes" Target="endnotes.xml"/><Relationship Id="rId19" Type="http://schemas.openxmlformats.org/officeDocument/2006/relationships/header" Target="header2.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header" Target="header4.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uni\Downloads\TurunAMK-opinnaytetyo-raporttipohja-wi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F0D35ADB2534787BEBF26D06BF3CCC4"/>
        <w:category>
          <w:name w:val="Yleiset"/>
          <w:gallery w:val="placeholder"/>
        </w:category>
        <w:types>
          <w:type w:val="bbPlcHdr"/>
        </w:types>
        <w:behaviors>
          <w:behavior w:val="content"/>
        </w:behaviors>
        <w:guid w:val="{A331F1A9-B265-40F8-9A45-BDA97F256B6E}"/>
      </w:docPartPr>
      <w:docPartBody>
        <w:p w:rsidR="00533F3D" w:rsidRDefault="005212B7">
          <w:pPr>
            <w:pStyle w:val="AF0D35ADB2534787BEBF26D06BF3CCC4"/>
          </w:pPr>
          <w:r w:rsidRPr="00216151">
            <w:rPr>
              <w:rStyle w:val="Paikkamerkkiteksti"/>
            </w:rPr>
            <w:t>Click here to enter text.</w:t>
          </w:r>
        </w:p>
      </w:docPartBody>
    </w:docPart>
    <w:docPart>
      <w:docPartPr>
        <w:name w:val="98F21C3E6CFC4E28AB2FAE67AA47AA0D"/>
        <w:category>
          <w:name w:val="Yleiset"/>
          <w:gallery w:val="placeholder"/>
        </w:category>
        <w:types>
          <w:type w:val="bbPlcHdr"/>
        </w:types>
        <w:behaviors>
          <w:behavior w:val="content"/>
        </w:behaviors>
        <w:guid w:val="{04E183B2-A340-45AB-981B-7A47C160B48C}"/>
      </w:docPartPr>
      <w:docPartBody>
        <w:p w:rsidR="00533F3D" w:rsidRDefault="005212B7">
          <w:pPr>
            <w:pStyle w:val="98F21C3E6CFC4E28AB2FAE67AA47AA0D"/>
          </w:pPr>
          <w:r w:rsidRPr="00216151">
            <w:rPr>
              <w:rStyle w:val="Paikkamerkkiteksti"/>
            </w:rPr>
            <w:t>Click here to enter text.</w:t>
          </w:r>
        </w:p>
      </w:docPartBody>
    </w:docPart>
    <w:docPart>
      <w:docPartPr>
        <w:name w:val="0FEDB3AD84FA435D914C1B7E1831A07C"/>
        <w:category>
          <w:name w:val="Yleiset"/>
          <w:gallery w:val="placeholder"/>
        </w:category>
        <w:types>
          <w:type w:val="bbPlcHdr"/>
        </w:types>
        <w:behaviors>
          <w:behavior w:val="content"/>
        </w:behaviors>
        <w:guid w:val="{B9B8082D-B5BC-425A-BC9E-8EE055B0CAD7}"/>
      </w:docPartPr>
      <w:docPartBody>
        <w:p w:rsidR="00533F3D" w:rsidRDefault="005212B7">
          <w:pPr>
            <w:pStyle w:val="0FEDB3AD84FA435D914C1B7E1831A07C"/>
          </w:pPr>
          <w:r w:rsidRPr="00401100">
            <w:rPr>
              <w:rStyle w:val="Paikkamerkkiteksti"/>
            </w:rPr>
            <w:t>Click here to enter text.</w:t>
          </w:r>
        </w:p>
      </w:docPartBody>
    </w:docPart>
    <w:docPart>
      <w:docPartPr>
        <w:name w:val="7919B9AF63564E6093FDBAEA1C706EEF"/>
        <w:category>
          <w:name w:val="Yleiset"/>
          <w:gallery w:val="placeholder"/>
        </w:category>
        <w:types>
          <w:type w:val="bbPlcHdr"/>
        </w:types>
        <w:behaviors>
          <w:behavior w:val="content"/>
        </w:behaviors>
        <w:guid w:val="{383327F6-DE46-4C58-94FE-0850806B9450}"/>
      </w:docPartPr>
      <w:docPartBody>
        <w:p w:rsidR="00533F3D" w:rsidRDefault="005212B7">
          <w:pPr>
            <w:pStyle w:val="7919B9AF63564E6093FDBAEA1C706EEF"/>
          </w:pPr>
          <w:r w:rsidRPr="00E1794C">
            <w:rPr>
              <w:rStyle w:val="Paikkamerkkiteksti"/>
            </w:rPr>
            <w:t>Kirjoita tekstiä napsauttamalla tätä.</w:t>
          </w:r>
        </w:p>
      </w:docPartBody>
    </w:docPart>
    <w:docPart>
      <w:docPartPr>
        <w:name w:val="88E2DE1C3D404E178C503CF2FE142304"/>
        <w:category>
          <w:name w:val="Yleiset"/>
          <w:gallery w:val="placeholder"/>
        </w:category>
        <w:types>
          <w:type w:val="bbPlcHdr"/>
        </w:types>
        <w:behaviors>
          <w:behavior w:val="content"/>
        </w:behaviors>
        <w:guid w:val="{3CE043C5-A10B-49A1-A9C5-44F8863EB688}"/>
      </w:docPartPr>
      <w:docPartBody>
        <w:p w:rsidR="00533F3D" w:rsidRDefault="005212B7">
          <w:pPr>
            <w:pStyle w:val="88E2DE1C3D404E178C503CF2FE142304"/>
          </w:pPr>
          <w:r w:rsidRPr="00401100">
            <w:rPr>
              <w:rStyle w:val="Paikkamerkkiteksti"/>
            </w:rPr>
            <w:t>Click here to enter text.</w:t>
          </w:r>
        </w:p>
      </w:docPartBody>
    </w:docPart>
    <w:docPart>
      <w:docPartPr>
        <w:name w:val="7E388E7C7CA8468EBA4C30D4AC08F523"/>
        <w:category>
          <w:name w:val="Yleiset"/>
          <w:gallery w:val="placeholder"/>
        </w:category>
        <w:types>
          <w:type w:val="bbPlcHdr"/>
        </w:types>
        <w:behaviors>
          <w:behavior w:val="content"/>
        </w:behaviors>
        <w:guid w:val="{BCDF928A-A8D3-451D-883B-E486ABCD8CEC}"/>
      </w:docPartPr>
      <w:docPartBody>
        <w:p w:rsidR="00533F3D" w:rsidRDefault="005212B7">
          <w:pPr>
            <w:pStyle w:val="7E388E7C7CA8468EBA4C30D4AC08F523"/>
          </w:pPr>
          <w:r w:rsidRPr="00E1794C">
            <w:rPr>
              <w:rStyle w:val="Paikkamerkkiteksti"/>
            </w:rPr>
            <w:t>Kirjoita tekstiä napsauttamalla tätä.</w:t>
          </w:r>
        </w:p>
      </w:docPartBody>
    </w:docPart>
    <w:docPart>
      <w:docPartPr>
        <w:name w:val="D6F83BB834644EB39B961B741894AD73"/>
        <w:category>
          <w:name w:val="Yleiset"/>
          <w:gallery w:val="placeholder"/>
        </w:category>
        <w:types>
          <w:type w:val="bbPlcHdr"/>
        </w:types>
        <w:behaviors>
          <w:behavior w:val="content"/>
        </w:behaviors>
        <w:guid w:val="{BFD737ED-8C1A-4AD9-A707-917031F5AE13}"/>
      </w:docPartPr>
      <w:docPartBody>
        <w:p w:rsidR="00533F3D" w:rsidRDefault="005212B7">
          <w:pPr>
            <w:pStyle w:val="D6F83BB834644EB39B961B741894AD73"/>
          </w:pPr>
          <w:r w:rsidRPr="00401100">
            <w:rPr>
              <w:rStyle w:val="Paikkamerkkiteksti"/>
            </w:rPr>
            <w:t>Click here to enter text.</w:t>
          </w:r>
        </w:p>
      </w:docPartBody>
    </w:docPart>
    <w:docPart>
      <w:docPartPr>
        <w:name w:val="3137739CD10C41828749ABB8A2049356"/>
        <w:category>
          <w:name w:val="Yleiset"/>
          <w:gallery w:val="placeholder"/>
        </w:category>
        <w:types>
          <w:type w:val="bbPlcHdr"/>
        </w:types>
        <w:behaviors>
          <w:behavior w:val="content"/>
        </w:behaviors>
        <w:guid w:val="{28AE2279-7332-41BD-AAC8-ADEF7AC73319}"/>
      </w:docPartPr>
      <w:docPartBody>
        <w:p w:rsidR="00533F3D" w:rsidRDefault="005212B7">
          <w:pPr>
            <w:pStyle w:val="3137739CD10C41828749ABB8A2049356"/>
          </w:pPr>
          <w:r w:rsidRPr="00C50551">
            <w:rPr>
              <w:rStyle w:val="Paikkamerkkiteksti"/>
            </w:rPr>
            <w:t>Kirjoita tekstiä napsauttamalla tätä.</w:t>
          </w:r>
        </w:p>
      </w:docPartBody>
    </w:docPart>
    <w:docPart>
      <w:docPartPr>
        <w:name w:val="F525552A1E5B4FD9AD11AAD6DB477B91"/>
        <w:category>
          <w:name w:val="Yleiset"/>
          <w:gallery w:val="placeholder"/>
        </w:category>
        <w:types>
          <w:type w:val="bbPlcHdr"/>
        </w:types>
        <w:behaviors>
          <w:behavior w:val="content"/>
        </w:behaviors>
        <w:guid w:val="{D655DE45-E724-4A69-B911-4ED6FAA8FDEA}"/>
      </w:docPartPr>
      <w:docPartBody>
        <w:p w:rsidR="00533F3D" w:rsidRDefault="005212B7">
          <w:pPr>
            <w:pStyle w:val="F525552A1E5B4FD9AD11AAD6DB477B91"/>
          </w:pPr>
          <w:r w:rsidRPr="00401100">
            <w:rPr>
              <w:rStyle w:val="Paikkamerkkiteksti"/>
            </w:rPr>
            <w:t>Click here to enter text.</w:t>
          </w:r>
        </w:p>
      </w:docPartBody>
    </w:docPart>
    <w:docPart>
      <w:docPartPr>
        <w:name w:val="CA8D196C753C4183A8516962715E5E7D"/>
        <w:category>
          <w:name w:val="Yleiset"/>
          <w:gallery w:val="placeholder"/>
        </w:category>
        <w:types>
          <w:type w:val="bbPlcHdr"/>
        </w:types>
        <w:behaviors>
          <w:behavior w:val="content"/>
        </w:behaviors>
        <w:guid w:val="{BC0F48CD-0F31-42F3-88D8-BE20D412284F}"/>
      </w:docPartPr>
      <w:docPartBody>
        <w:p w:rsidR="00533F3D" w:rsidRDefault="005212B7">
          <w:pPr>
            <w:pStyle w:val="CA8D196C753C4183A8516962715E5E7D"/>
          </w:pPr>
          <w:r w:rsidRPr="00401100">
            <w:rPr>
              <w:rStyle w:val="Paikkamerkkiteksti"/>
            </w:rPr>
            <w:t>Click here to enter text.</w:t>
          </w:r>
        </w:p>
      </w:docPartBody>
    </w:docPart>
    <w:docPart>
      <w:docPartPr>
        <w:name w:val="16E7B8DCCA6247BB9497F0045FA976F9"/>
        <w:category>
          <w:name w:val="Yleiset"/>
          <w:gallery w:val="placeholder"/>
        </w:category>
        <w:types>
          <w:type w:val="bbPlcHdr"/>
        </w:types>
        <w:behaviors>
          <w:behavior w:val="content"/>
        </w:behaviors>
        <w:guid w:val="{4403E724-58CE-4D9B-B478-B4004CF135E8}"/>
      </w:docPartPr>
      <w:docPartBody>
        <w:p w:rsidR="00533F3D" w:rsidRDefault="005212B7">
          <w:pPr>
            <w:pStyle w:val="16E7B8DCCA6247BB9497F0045FA976F9"/>
          </w:pPr>
          <w:r w:rsidRPr="00401100">
            <w:rPr>
              <w:rStyle w:val="Paikkamerkkiteksti"/>
            </w:rPr>
            <w:t>Click here to enter text.</w:t>
          </w:r>
        </w:p>
      </w:docPartBody>
    </w:docPart>
    <w:docPart>
      <w:docPartPr>
        <w:name w:val="EBCC153CAB1B469AB0F8C53A2D61753B"/>
        <w:category>
          <w:name w:val="Yleiset"/>
          <w:gallery w:val="placeholder"/>
        </w:category>
        <w:types>
          <w:type w:val="bbPlcHdr"/>
        </w:types>
        <w:behaviors>
          <w:behavior w:val="content"/>
        </w:behaviors>
        <w:guid w:val="{6DEFAB86-8C97-4C37-91AE-0BE28916F370}"/>
      </w:docPartPr>
      <w:docPartBody>
        <w:p w:rsidR="00533F3D" w:rsidRDefault="005212B7">
          <w:pPr>
            <w:pStyle w:val="EBCC153CAB1B469AB0F8C53A2D61753B"/>
          </w:pPr>
          <w:r w:rsidRPr="00401100">
            <w:rPr>
              <w:rStyle w:val="Paikkamerkkiteksti"/>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00"/>
    <w:rsid w:val="001C4DD7"/>
    <w:rsid w:val="002436B8"/>
    <w:rsid w:val="005212B7"/>
    <w:rsid w:val="00533F3D"/>
    <w:rsid w:val="005D19B5"/>
    <w:rsid w:val="00A2653D"/>
    <w:rsid w:val="00A4638A"/>
    <w:rsid w:val="00D12800"/>
    <w:rsid w:val="00DB792C"/>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i-FI" w:eastAsia="fi-FI"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styleId="Paikkamerkkiteksti">
    <w:name w:val="Placeholder Text"/>
    <w:basedOn w:val="Kappaleenoletusfontti"/>
    <w:uiPriority w:val="99"/>
    <w:semiHidden/>
    <w:rPr>
      <w:color w:val="808080"/>
    </w:rPr>
  </w:style>
  <w:style w:type="paragraph" w:customStyle="1" w:styleId="AF0D35ADB2534787BEBF26D06BF3CCC4">
    <w:name w:val="AF0D35ADB2534787BEBF26D06BF3CCC4"/>
  </w:style>
  <w:style w:type="paragraph" w:customStyle="1" w:styleId="98F21C3E6CFC4E28AB2FAE67AA47AA0D">
    <w:name w:val="98F21C3E6CFC4E28AB2FAE67AA47AA0D"/>
  </w:style>
  <w:style w:type="paragraph" w:customStyle="1" w:styleId="0FEDB3AD84FA435D914C1B7E1831A07C">
    <w:name w:val="0FEDB3AD84FA435D914C1B7E1831A07C"/>
  </w:style>
  <w:style w:type="paragraph" w:customStyle="1" w:styleId="7919B9AF63564E6093FDBAEA1C706EEF">
    <w:name w:val="7919B9AF63564E6093FDBAEA1C706EEF"/>
  </w:style>
  <w:style w:type="paragraph" w:customStyle="1" w:styleId="88E2DE1C3D404E178C503CF2FE142304">
    <w:name w:val="88E2DE1C3D404E178C503CF2FE142304"/>
  </w:style>
  <w:style w:type="paragraph" w:customStyle="1" w:styleId="7E388E7C7CA8468EBA4C30D4AC08F523">
    <w:name w:val="7E388E7C7CA8468EBA4C30D4AC08F523"/>
  </w:style>
  <w:style w:type="paragraph" w:customStyle="1" w:styleId="D6F83BB834644EB39B961B741894AD73">
    <w:name w:val="D6F83BB834644EB39B961B741894AD73"/>
  </w:style>
  <w:style w:type="paragraph" w:customStyle="1" w:styleId="3137739CD10C41828749ABB8A2049356">
    <w:name w:val="3137739CD10C41828749ABB8A2049356"/>
  </w:style>
  <w:style w:type="paragraph" w:customStyle="1" w:styleId="F525552A1E5B4FD9AD11AAD6DB477B91">
    <w:name w:val="F525552A1E5B4FD9AD11AAD6DB477B91"/>
  </w:style>
  <w:style w:type="paragraph" w:customStyle="1" w:styleId="CA8D196C753C4183A8516962715E5E7D">
    <w:name w:val="CA8D196C753C4183A8516962715E5E7D"/>
  </w:style>
  <w:style w:type="paragraph" w:customStyle="1" w:styleId="16E7B8DCCA6247BB9497F0045FA976F9">
    <w:name w:val="16E7B8DCCA6247BB9497F0045FA976F9"/>
  </w:style>
  <w:style w:type="paragraph" w:customStyle="1" w:styleId="EBCC153CAB1B469AB0F8C53A2D61753B">
    <w:name w:val="EBCC153CAB1B469AB0F8C53A2D61753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klassinen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75E0E10D54B84F937F817497528C71" ma:contentTypeVersion="31" ma:contentTypeDescription="Create a new document." ma:contentTypeScope="" ma:versionID="13da27f6c67572251a4248440d3ad1f6">
  <xsd:schema xmlns:xsd="http://www.w3.org/2001/XMLSchema" xmlns:xs="http://www.w3.org/2001/XMLSchema" xmlns:p="http://schemas.microsoft.com/office/2006/metadata/properties" xmlns:ns2="29d38182-2ba3-434b-9466-3aece3d3aa2e" xmlns:ns3="c2da8608-6b58-45ec-82e0-5098f9986dbf" xmlns:ns4="77b8d55e-a628-4725-ad2a-a2aab75e1dba" targetNamespace="http://schemas.microsoft.com/office/2006/metadata/properties" ma:root="true" ma:fieldsID="4e9409845ca9d9160f86c08f661ea0ad" ns2:_="" ns3:_="" ns4:_="">
    <xsd:import namespace="29d38182-2ba3-434b-9466-3aece3d3aa2e"/>
    <xsd:import namespace="c2da8608-6b58-45ec-82e0-5098f9986dbf"/>
    <xsd:import namespace="77b8d55e-a628-4725-ad2a-a2aab75e1dba"/>
    <xsd:element name="properties">
      <xsd:complexType>
        <xsd:sequence>
          <xsd:element name="documentManagement">
            <xsd:complexType>
              <xsd:all>
                <xsd:element ref="ns2:IntraResponsibleFI"/>
                <xsd:element ref="ns2:IntraUpdateFI"/>
                <xsd:element ref="ns2:IntraLanguageversionFI" minOccurs="0"/>
                <xsd:element ref="ns2:ib301ec3e9644efb8c8471003c19236e" minOccurs="0"/>
                <xsd:element ref="ns2:TaxCatchAll" minOccurs="0"/>
                <xsd:element ref="ns2:d5e5c4b2108343b5a7c63b2c45e02bb4" minOccurs="0"/>
                <xsd:element ref="ns2:caf97a467bb94522bf6c109cc6ea1b2f" minOccurs="0"/>
                <xsd:element ref="ns4:MediaServiceMetadata" minOccurs="0"/>
                <xsd:element ref="ns2:d517136b92564d9886fefa3eb935c454" minOccurs="0"/>
                <xsd:element ref="ns4:MediaServiceFastMetadata" minOccurs="0"/>
                <xsd:element ref="ns2:m6e0ec6a239748e59d497cbd7a7abecb" minOccurs="0"/>
                <xsd:element ref="ns3:TaxKeywordTaxHTField" minOccurs="0"/>
                <xsd:element ref="ns4:MediaServiceAutoKeyPoints" minOccurs="0"/>
                <xsd:element ref="ns4:MediaServiceKeyPoints" minOccurs="0"/>
                <xsd:element ref="ns4:MediaServiceAutoTags" minOccurs="0"/>
                <xsd:element ref="ns4:MediaServiceOCR" minOccurs="0"/>
                <xsd:element ref="ns4:MediaServiceGenerationTime" minOccurs="0"/>
                <xsd:element ref="ns4:MediaServiceEventHashCode" minOccurs="0"/>
                <xsd:element ref="ns3:SharedWithUsers" minOccurs="0"/>
                <xsd:element ref="ns3:SharedWithDetails" minOccurs="0"/>
                <xsd:element ref="ns4:MediaServiceDateTaken" minOccurs="0"/>
                <xsd:element ref="ns4:MediaLengthInSecond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d38182-2ba3-434b-9466-3aece3d3aa2e" elementFormDefault="qualified">
    <xsd:import namespace="http://schemas.microsoft.com/office/2006/documentManagement/types"/>
    <xsd:import namespace="http://schemas.microsoft.com/office/infopath/2007/PartnerControls"/>
    <xsd:element name="IntraResponsibleFI" ma:index="4" ma:displayName="Vastuuhenkilöt" ma:description="Sisällön päivittämisestä vastaavat henkilöt" ma:list="UserInfo" ma:SharePointGroup="0" ma:internalName="IntraResponsibleFI"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IntraUpdateFI" ma:index="6" ma:displayName="Päivitystarve" ma:description="Määritä tähän pvm, jolloin dokumentti on  tarkistettava (max.365 vrk eteenpäin)" ma:format="DateOnly" ma:internalName="IntraUpdateFI" ma:readOnly="false">
      <xsd:simpleType>
        <xsd:restriction base="dms:DateTime"/>
      </xsd:simpleType>
    </xsd:element>
    <xsd:element name="IntraLanguageversionFI" ma:index="7" nillable="true" ma:displayName="Kieliversio" ma:description="Linkitys vastaavaan en-dokumenttiin" ma:format="Hyperlink" ma:internalName="IntraLanguageversionFI"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ib301ec3e9644efb8c8471003c19236e" ma:index="11" ma:taxonomy="true" ma:internalName="ib301ec3e9644efb8c8471003c19236e" ma:taxonomyFieldName="IntraDocumenttypeFI" ma:displayName="Asiakirjatyyppi" ma:readOnly="false" ma:default="" ma:fieldId="{2b301ec3-e964-4efb-8c84-71003c19236e}" ma:taxonomyMulti="true" ma:sspId="b22d91eb-fd3c-4dd4-8d0c-bb647468a1ab" ma:termSetId="314fab97-072a-4ce7-90b3-baea04231680"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b74a5f7a-59ef-460a-bf8a-a0229a5930dd}" ma:internalName="TaxCatchAll" ma:readOnly="false" ma:showField="CatchAllData" ma:web="c2da8608-6b58-45ec-82e0-5098f9986dbf">
      <xsd:complexType>
        <xsd:complexContent>
          <xsd:extension base="dms:MultiChoiceLookup">
            <xsd:sequence>
              <xsd:element name="Value" type="dms:Lookup" maxOccurs="unbounded" minOccurs="0" nillable="true"/>
            </xsd:sequence>
          </xsd:extension>
        </xsd:complexContent>
      </xsd:complexType>
    </xsd:element>
    <xsd:element name="d5e5c4b2108343b5a7c63b2c45e02bb4" ma:index="14" ma:taxonomy="true" ma:internalName="d5e5c4b2108343b5a7c63b2c45e02bb4" ma:taxonomyFieldName="IntraKeywordFI" ma:displayName="Liittyvä sivu" ma:readOnly="false" ma:default="" ma:fieldId="{d5e5c4b2-1083-43b5-a7c6-3b2c45e02bb4}" ma:taxonomyMulti="true" ma:sspId="b22d91eb-fd3c-4dd4-8d0c-bb647468a1ab" ma:termSetId="d5d3706b-0420-4bb8-a836-188f43e5455c" ma:anchorId="00000000-0000-0000-0000-000000000000" ma:open="false" ma:isKeyword="false">
      <xsd:complexType>
        <xsd:sequence>
          <xsd:element ref="pc:Terms" minOccurs="0" maxOccurs="1"/>
        </xsd:sequence>
      </xsd:complexType>
    </xsd:element>
    <xsd:element name="caf97a467bb94522bf6c109cc6ea1b2f" ma:index="17" ma:taxonomy="true" ma:internalName="caf97a467bb94522bf6c109cc6ea1b2f" ma:taxonomyFieldName="IntraUnitFI" ma:displayName="Yksikkö" ma:readOnly="false" ma:default="" ma:fieldId="{caf97a46-7bb9-4522-bf6c-109cc6ea1b2f}" ma:taxonomyMulti="true" ma:sspId="b22d91eb-fd3c-4dd4-8d0c-bb647468a1ab" ma:termSetId="333848cd-ba24-4e48-8ebd-d7775776d8f7" ma:anchorId="00000000-0000-0000-0000-000000000000" ma:open="false" ma:isKeyword="false">
      <xsd:complexType>
        <xsd:sequence>
          <xsd:element ref="pc:Terms" minOccurs="0" maxOccurs="1"/>
        </xsd:sequence>
      </xsd:complexType>
    </xsd:element>
    <xsd:element name="d517136b92564d9886fefa3eb935c454" ma:index="21" ma:taxonomy="true" ma:internalName="d517136b92564d9886fefa3eb935c454" ma:taxonomyFieldName="IntraProcessFI" ma:displayName="Prosessi" ma:readOnly="false" ma:default="" ma:fieldId="{d517136b-9256-4d98-86fe-fa3eb935c454}" ma:taxonomyMulti="true" ma:sspId="b22d91eb-fd3c-4dd4-8d0c-bb647468a1ab" ma:termSetId="3f9f15bc-9eb0-4d7d-b1dd-5ee0456f2a0d" ma:anchorId="00000000-0000-0000-0000-000000000000" ma:open="false" ma:isKeyword="false">
      <xsd:complexType>
        <xsd:sequence>
          <xsd:element ref="pc:Terms" minOccurs="0" maxOccurs="1"/>
        </xsd:sequence>
      </xsd:complexType>
    </xsd:element>
    <xsd:element name="m6e0ec6a239748e59d497cbd7a7abecb" ma:index="23" ma:taxonomy="true" ma:internalName="m6e0ec6a239748e59d497cbd7a7abecb" ma:taxonomyFieldName="IntraServiceareaFI" ma:displayName="Palvelun nimi" ma:readOnly="false" ma:default="" ma:fieldId="{66e0ec6a-2397-48e5-9d49-7cbd7a7abecb}" ma:taxonomyMulti="true" ma:sspId="b22d91eb-fd3c-4dd4-8d0c-bb647468a1ab" ma:termSetId="f1582b01-8931-4df4-8e32-0c8cd13f7d26"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2da8608-6b58-45ec-82e0-5098f9986dbf" elementFormDefault="qualified">
    <xsd:import namespace="http://schemas.microsoft.com/office/2006/documentManagement/types"/>
    <xsd:import namespace="http://schemas.microsoft.com/office/infopath/2007/PartnerControls"/>
    <xsd:element name="TaxKeywordTaxHTField" ma:index="25" nillable="true" ma:taxonomy="true" ma:internalName="TaxKeywordTaxHTField" ma:taxonomyFieldName="TaxKeyword" ma:displayName="Enterprise Keywords" ma:readOnly="false" ma:fieldId="{23f27201-bee3-471e-b2e7-b64fd8b7ca38}" ma:taxonomyMulti="true" ma:sspId="b22d91eb-fd3c-4dd4-8d0c-bb647468a1ab" ma:termSetId="00000000-0000-0000-0000-000000000000" ma:anchorId="00000000-0000-0000-0000-000000000000" ma:open="true" ma:isKeyword="true">
      <xsd:complexType>
        <xsd:sequence>
          <xsd:element ref="pc:Terms" minOccurs="0" maxOccurs="1"/>
        </xsd:sequence>
      </xsd:complexType>
    </xsd:element>
    <xsd:element name="SharedWithUsers" ma:index="3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b8d55e-a628-4725-ad2a-a2aab75e1dba" elementFormDefault="qualified">
    <xsd:import namespace="http://schemas.microsoft.com/office/2006/documentManagement/types"/>
    <xsd:import namespace="http://schemas.microsoft.com/office/infopath/2007/PartnerControls"/>
    <xsd:element name="MediaServiceMetadata" ma:index="20" nillable="true" ma:displayName="MediaServiceMetadata" ma:hidden="true" ma:internalName="MediaServiceMetadata" ma:readOnly="true">
      <xsd:simpleType>
        <xsd:restriction base="dms:Note"/>
      </xsd:simpleType>
    </xsd:element>
    <xsd:element name="MediaServiceFastMetadata" ma:index="22"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hidden="true" ma:internalName="MediaServiceKeyPoints" ma:readOnly="true">
      <xsd:simpleType>
        <xsd:restriction base="dms:Note"/>
      </xsd:simpleType>
    </xsd:element>
    <xsd:element name="MediaServiceAutoTags" ma:index="28" nillable="true" ma:displayName="Tags" ma:hidden="true" ma:internalName="MediaServiceAutoTags" ma:readOnly="true">
      <xsd:simpleType>
        <xsd:restriction base="dms:Text"/>
      </xsd:simpleType>
    </xsd:element>
    <xsd:element name="MediaServiceOCR" ma:index="29" nillable="true" ma:displayName="Extracted Text" ma:hidden="true" ma:internalName="MediaServiceOCR" ma:readOnly="true">
      <xsd:simpleType>
        <xsd:restriction base="dms:Note"/>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EventHashCode" ma:index="31" nillable="true" ma:displayName="MediaServiceEventHashCode" ma:hidden="true" ma:internalName="MediaServiceEventHashCode" ma:readOnly="true">
      <xsd:simpleType>
        <xsd:restriction base="dms:Text"/>
      </xsd:simpleType>
    </xsd:element>
    <xsd:element name="MediaServiceDateTaken" ma:index="34" nillable="true" ma:displayName="MediaServiceDateTaken" ma:hidden="true" ma:indexed="true" ma:internalName="MediaServiceDateTaken" ma:readOnly="true">
      <xsd:simpleType>
        <xsd:restriction base="dms:Text"/>
      </xsd:simpleType>
    </xsd:element>
    <xsd:element name="MediaLengthInSeconds" ma:index="35" nillable="true" ma:displayName="MediaLengthInSeconds" ma:hidden="true" ma:internalName="MediaLengthInSeconds" ma:readOnly="true">
      <xsd:simpleType>
        <xsd:restriction base="dms:Unknown"/>
      </xsd:simple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GB.XSL" StyleName="GB7714"/>
</file>

<file path=customXml/item4.xml><?xml version="1.0" encoding="utf-8"?>
<p:properties xmlns:p="http://schemas.microsoft.com/office/2006/metadata/properties" xmlns:xsi="http://www.w3.org/2001/XMLSchema-instance" xmlns:pc="http://schemas.microsoft.com/office/infopath/2007/PartnerControls">
  <documentManagement>
    <IntraUpdateFI xmlns="29d38182-2ba3-434b-9466-3aece3d3aa2e">2025-08-30T21:00:00+00:00</IntraUpdateFI>
    <IntraLanguageversionFI xmlns="29d38182-2ba3-434b-9466-3aece3d3aa2e">
      <Url xsi:nil="true"/>
      <Description xsi:nil="true"/>
    </IntraLanguageversionFI>
    <ib301ec3e9644efb8c8471003c19236e xmlns="29d38182-2ba3-434b-9466-3aece3d3aa2e">
      <Terms xmlns="http://schemas.microsoft.com/office/infopath/2007/PartnerControls">
        <TermInfo xmlns="http://schemas.microsoft.com/office/infopath/2007/PartnerControls">
          <TermName xmlns="http://schemas.microsoft.com/office/infopath/2007/PartnerControls">Mallipohja</TermName>
          <TermId xmlns="http://schemas.microsoft.com/office/infopath/2007/PartnerControls">018869ec-73bf-4e71-a6a9-62de2383ae78</TermId>
        </TermInfo>
      </Terms>
    </ib301ec3e9644efb8c8471003c19236e>
    <caf97a467bb94522bf6c109cc6ea1b2f xmlns="29d38182-2ba3-434b-9466-3aece3d3aa2e">
      <Terms xmlns="http://schemas.microsoft.com/office/infopath/2007/PartnerControls">
        <TermInfo xmlns="http://schemas.microsoft.com/office/infopath/2007/PartnerControls">
          <TermName xmlns="http://schemas.microsoft.com/office/infopath/2007/PartnerControls">Yhteiset palvelut</TermName>
          <TermId xmlns="http://schemas.microsoft.com/office/infopath/2007/PartnerControls">6fbd11bc-3334-4762-bc75-406427997d41</TermId>
        </TermInfo>
        <TermInfo xmlns="http://schemas.microsoft.com/office/infopath/2007/PartnerControls">
          <TermName xmlns="http://schemas.microsoft.com/office/infopath/2007/PartnerControls">Koulutuksen palvelut</TermName>
          <TermId xmlns="http://schemas.microsoft.com/office/infopath/2007/PartnerControls">b1d28787-f08e-427f-9781-4a26a171873a</TermId>
        </TermInfo>
      </Terms>
    </caf97a467bb94522bf6c109cc6ea1b2f>
    <TaxCatchAll xmlns="29d38182-2ba3-434b-9466-3aece3d3aa2e">
      <Value>220</Value>
      <Value>65</Value>
      <Value>31</Value>
      <Value>370</Value>
      <Value>180</Value>
      <Value>145</Value>
      <Value>54</Value>
      <Value>52</Value>
    </TaxCatchAll>
    <d517136b92564d9886fefa3eb935c454 xmlns="29d38182-2ba3-434b-9466-3aece3d3aa2e">
      <Terms xmlns="http://schemas.microsoft.com/office/infopath/2007/PartnerControls">
        <TermInfo xmlns="http://schemas.microsoft.com/office/infopath/2007/PartnerControls">
          <TermName xmlns="http://schemas.microsoft.com/office/infopath/2007/PartnerControls">Ei prosessia</TermName>
          <TermId xmlns="http://schemas.microsoft.com/office/infopath/2007/PartnerControls">97a57f41-fff7-469d-ac8a-3b5c65f5653e</TermId>
        </TermInfo>
      </Terms>
    </d517136b92564d9886fefa3eb935c454>
    <TaxKeywordTaxHTField xmlns="c2da8608-6b58-45ec-82e0-5098f9986dbf">
      <Terms xmlns="http://schemas.microsoft.com/office/infopath/2007/PartnerControls">
        <TermInfo xmlns="http://schemas.microsoft.com/office/infopath/2007/PartnerControls">
          <TermName xmlns="http://schemas.microsoft.com/office/infopath/2007/PartnerControls">Opinnäytetyön lomakkeet ja mallipohjat</TermName>
          <TermId xmlns="http://schemas.microsoft.com/office/infopath/2007/PartnerControls">24a04aa2-3d3f-4318-947d-dcaa9240650c</TermId>
        </TermInfo>
      </Terms>
    </TaxKeywordTaxHTField>
    <IntraResponsibleFI xmlns="29d38182-2ba3-434b-9466-3aece3d3aa2e">
      <UserInfo>
        <DisplayName>i:0#.f|membership|maria.valivirtahavia@turkuamk.fi</DisplayName>
        <AccountId>4115</AccountId>
        <AccountType/>
      </UserInfo>
      <UserInfo>
        <DisplayName>i:0#.f|membership|anne.antero@turkuamk.fi</DisplayName>
        <AccountId>1752</AccountId>
        <AccountType/>
      </UserInfo>
    </IntraResponsibleFI>
    <d5e5c4b2108343b5a7c63b2c45e02bb4 xmlns="29d38182-2ba3-434b-9466-3aece3d3aa2e">
      <Terms xmlns="http://schemas.microsoft.com/office/infopath/2007/PartnerControls">
        <TermInfo xmlns="http://schemas.microsoft.com/office/infopath/2007/PartnerControls">
          <TermName xmlns="http://schemas.microsoft.com/office/infopath/2007/PartnerControls">Opinnäytetyö</TermName>
          <TermId xmlns="http://schemas.microsoft.com/office/infopath/2007/PartnerControls">764ae95c-3e3e-4b8d-96a3-adf7c36171ff</TermId>
        </TermInfo>
        <TermInfo xmlns="http://schemas.microsoft.com/office/infopath/2007/PartnerControls">
          <TermName xmlns="http://schemas.microsoft.com/office/infopath/2007/PartnerControls">Opinnäytetyön lomakkeet ja mallipohjat</TermName>
          <TermId xmlns="http://schemas.microsoft.com/office/infopath/2007/PartnerControls">24a04aa2-3d3f-4318-947d-dcaa9240650c</TermId>
        </TermInfo>
      </Terms>
    </d5e5c4b2108343b5a7c63b2c45e02bb4>
    <m6e0ec6a239748e59d497cbd7a7abecb xmlns="29d38182-2ba3-434b-9466-3aece3d3aa2e">
      <Terms xmlns="http://schemas.microsoft.com/office/infopath/2007/PartnerControls">
        <TermInfo xmlns="http://schemas.microsoft.com/office/infopath/2007/PartnerControls">
          <TermName xmlns="http://schemas.microsoft.com/office/infopath/2007/PartnerControls">Ei palvelua</TermName>
          <TermId xmlns="http://schemas.microsoft.com/office/infopath/2007/PartnerControls">fda82063-688d-4b03-bd66-777c086b0675</TermId>
        </TermInfo>
      </Terms>
    </m6e0ec6a239748e59d497cbd7a7abecb>
    <SharedWithUsers xmlns="c2da8608-6b58-45ec-82e0-5098f9986dbf">
      <UserInfo>
        <DisplayName>Mäki Eerika</DisplayName>
        <AccountId>9089</AccountId>
        <AccountType/>
      </UserInfo>
      <UserInfo>
        <DisplayName>Tiainen Jannika</DisplayName>
        <AccountId>10356</AccountId>
        <AccountType/>
      </UserInfo>
      <UserInfo>
        <DisplayName>Kajokallio Kamilla</DisplayName>
        <AccountId>738</AccountId>
        <AccountType/>
      </UserInfo>
      <UserInfo>
        <DisplayName>Rothovius Henna</DisplayName>
        <AccountId>1530</AccountId>
        <AccountType/>
      </UserInfo>
      <UserInfo>
        <DisplayName>Ruotanen Vilma</DisplayName>
        <AccountId>2676</AccountId>
        <AccountType/>
      </UserInfo>
      <UserInfo>
        <DisplayName>Abtidon Sagal</DisplayName>
        <AccountId>20313</AccountId>
        <AccountType/>
      </UserInfo>
      <UserInfo>
        <DisplayName>Chamani Forough</DisplayName>
        <AccountId>18347</AccountId>
        <AccountType/>
      </UserInfo>
      <UserInfo>
        <DisplayName>Koskenrouta Elina</DisplayName>
        <AccountId>18465</AccountId>
        <AccountType/>
      </UserInfo>
    </SharedWithUsers>
  </documentManagement>
</p:properties>
</file>

<file path=customXml/itemProps1.xml><?xml version="1.0" encoding="utf-8"?>
<ds:datastoreItem xmlns:ds="http://schemas.openxmlformats.org/officeDocument/2006/customXml" ds:itemID="{EE4B2239-A68B-4EA6-9BD3-4C6271D1C6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d38182-2ba3-434b-9466-3aece3d3aa2e"/>
    <ds:schemaRef ds:uri="c2da8608-6b58-45ec-82e0-5098f9986dbf"/>
    <ds:schemaRef ds:uri="77b8d55e-a628-4725-ad2a-a2aab75e1d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8EC644-F7AF-456F-BC05-BD0D54E3DC7D}">
  <ds:schemaRefs>
    <ds:schemaRef ds:uri="http://schemas.microsoft.com/sharepoint/v3/contenttype/forms"/>
  </ds:schemaRefs>
</ds:datastoreItem>
</file>

<file path=customXml/itemProps3.xml><?xml version="1.0" encoding="utf-8"?>
<ds:datastoreItem xmlns:ds="http://schemas.openxmlformats.org/officeDocument/2006/customXml" ds:itemID="{AC98FC60-AA00-4516-A716-017F371296A7}">
  <ds:schemaRefs>
    <ds:schemaRef ds:uri="http://schemas.openxmlformats.org/officeDocument/2006/bibliography"/>
  </ds:schemaRefs>
</ds:datastoreItem>
</file>

<file path=customXml/itemProps4.xml><?xml version="1.0" encoding="utf-8"?>
<ds:datastoreItem xmlns:ds="http://schemas.openxmlformats.org/officeDocument/2006/customXml" ds:itemID="{11AEAA72-A71C-4F59-B1F2-69D6C0A615FB}">
  <ds:schemaRefs>
    <ds:schemaRef ds:uri="http://schemas.microsoft.com/office/2006/metadata/properties"/>
    <ds:schemaRef ds:uri="http://schemas.microsoft.com/office/infopath/2007/PartnerControls"/>
    <ds:schemaRef ds:uri="29d38182-2ba3-434b-9466-3aece3d3aa2e"/>
    <ds:schemaRef ds:uri="c2da8608-6b58-45ec-82e0-5098f9986dbf"/>
  </ds:schemaRefs>
</ds:datastoreItem>
</file>

<file path=docProps/app.xml><?xml version="1.0" encoding="utf-8"?>
<Properties xmlns="http://schemas.openxmlformats.org/officeDocument/2006/extended-properties" xmlns:vt="http://schemas.openxmlformats.org/officeDocument/2006/docPropsVTypes">
  <Template>TurunAMK-opinnaytetyo-raporttipohja-win.dotx</Template>
  <TotalTime>1</TotalTime>
  <Pages>26</Pages>
  <Words>3079</Words>
  <Characters>17554</Characters>
  <Application>Microsoft Office Word</Application>
  <DocSecurity>0</DocSecurity>
  <Lines>146</Lines>
  <Paragraphs>41</Paragraphs>
  <ScaleCrop>false</ScaleCrop>
  <HeadingPairs>
    <vt:vector size="4" baseType="variant">
      <vt:variant>
        <vt:lpstr>Otsikko</vt:lpstr>
      </vt:variant>
      <vt:variant>
        <vt:i4>1</vt:i4>
      </vt:variant>
      <vt:variant>
        <vt:lpstr>Title</vt:lpstr>
      </vt:variant>
      <vt:variant>
        <vt:i4>1</vt:i4>
      </vt:variant>
    </vt:vector>
  </HeadingPairs>
  <TitlesOfParts>
    <vt:vector size="2" baseType="lpstr">
      <vt:lpstr>Opinnaytetyön raporttipohja (win)</vt:lpstr>
      <vt:lpstr>TurunAMK-opinnaytetyo-mallipohja-win</vt:lpstr>
    </vt:vector>
  </TitlesOfParts>
  <Manager/>
  <Company/>
  <LinksUpToDate>false</LinksUpToDate>
  <CharactersWithSpaces>20592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Opinnaytetyön raporttipohja (win)</dc:title>
  <dc:subject>Opinnäytetyö (AMK / YAMK)</dc:subject>
  <dc:creator>jouni kiviperä</dc:creator>
  <cp:keywords>Opinnäytetyön lomakkeet ja mallipohjat</cp:keywords>
  <cp:lastModifiedBy>jouni kiviperä</cp:lastModifiedBy>
  <cp:revision>2</cp:revision>
  <dcterms:created xsi:type="dcterms:W3CDTF">2025-08-11T09:53:00Z</dcterms:created>
  <dcterms:modified xsi:type="dcterms:W3CDTF">2025-08-11T09:53:00Z</dcterms:modified>
  <cp:category>Thesis;Opinnäytetyö</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raUnitFI">
    <vt:lpwstr>31;#Yhteiset palvelut|6fbd11bc-3334-4762-bc75-406427997d41;#370;#Koulutuksen palvelut|b1d28787-f08e-427f-9781-4a26a171873a</vt:lpwstr>
  </property>
  <property fmtid="{D5CDD505-2E9C-101B-9397-08002B2CF9AE}" pid="3" name="TaxKeyword">
    <vt:lpwstr>220;#Opinnäytetyön lomakkeet ja mallipohjat|24a04aa2-3d3f-4318-947d-dcaa9240650c</vt:lpwstr>
  </property>
  <property fmtid="{D5CDD505-2E9C-101B-9397-08002B2CF9AE}" pid="4" name="IntraServiceareaFI">
    <vt:lpwstr>65;#Ei palvelua|fda82063-688d-4b03-bd66-777c086b0675</vt:lpwstr>
  </property>
  <property fmtid="{D5CDD505-2E9C-101B-9397-08002B2CF9AE}" pid="5" name="IntraDocumenttypeFI">
    <vt:lpwstr>54;#Mallipohja|018869ec-73bf-4e71-a6a9-62de2383ae78</vt:lpwstr>
  </property>
  <property fmtid="{D5CDD505-2E9C-101B-9397-08002B2CF9AE}" pid="6" name="IntraKeywordFI">
    <vt:lpwstr>145;#Opinnäytetyö|764ae95c-3e3e-4b8d-96a3-adf7c36171ff;#180;#Opinnäytetyön lomakkeet ja mallipohjat|24a04aa2-3d3f-4318-947d-dcaa9240650c</vt:lpwstr>
  </property>
  <property fmtid="{D5CDD505-2E9C-101B-9397-08002B2CF9AE}" pid="7" name="ContentTypeId">
    <vt:lpwstr>0x0101002475E0E10D54B84F937F817497528C71</vt:lpwstr>
  </property>
  <property fmtid="{D5CDD505-2E9C-101B-9397-08002B2CF9AE}" pid="8" name="IntraProcessFI">
    <vt:lpwstr>52;#Ei prosessia|97a57f41-fff7-469d-ac8a-3b5c65f5653e</vt:lpwstr>
  </property>
</Properties>
</file>